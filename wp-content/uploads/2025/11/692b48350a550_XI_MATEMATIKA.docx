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06/relationships/ui/userCustomization" Target="userCustomization/customUI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hAnsiTheme="minorHAnsi"/>
          <w:color w:val="auto"/>
          <w:sz w:val="2"/>
          <w:szCs w:val="2"/>
        </w:rPr>
        <w:id w:val="89512093"/>
        <w:lock w:val="sdtContentLocked"/>
        <w:group/>
      </w:sdtPr>
      <w:sdtEndPr/>
      <w:sdtContent>
        <w:p w14:paraId="48FECBEA" w14:textId="21D026F0" w:rsidR="00867867" w:rsidRDefault="00190592" w:rsidP="00190592">
          <w:pPr>
            <w:pStyle w:val="PublishStatus"/>
          </w:pPr>
          <w:r>
            <w:t>This post was published to SMK N 1 GESI SRAGEN at 11:49:53 PM 5/26/2025</w:t>
          </w:r>
        </w:p>
        <w:sdt>
          <w:sdtPr>
            <w:alias w:val="Post Title"/>
            <w:id w:val="89512082"/>
            <w:placeholder>
              <w:docPart w:val="89512082"/>
            </w:placeholder>
            <w:dataBinding w:xpath="/ns0:BlogPostInfo/ns0:PostTitle" w:storeItemID="{5F329CAD-B019-4FA6-9FEF-74898909AD20}"/>
            <w:text/>
          </w:sdtPr>
          <w:sdtEndPr/>
          <w:sdtContent>
            <w:p w14:paraId="3D622938" w14:textId="2C296471" w:rsidR="00B3538E" w:rsidRDefault="008C6B6C">
              <w:pPr>
                <w:pStyle w:val="Publishwithline"/>
              </w:pPr>
              <w:r w:rsidRPr="008C6B6C">
                <w:t>T</w:t>
              </w:r>
              <w:r w:rsidR="00AF2453">
                <w:t>ES</w:t>
              </w:r>
            </w:p>
          </w:sdtContent>
        </w:sdt>
        <w:p w14:paraId="79D42C78" w14:textId="77777777" w:rsidR="00B3538E" w:rsidRDefault="00B3538E">
          <w:pPr>
            <w:pStyle w:val="underline"/>
          </w:pPr>
        </w:p>
        <w:p w14:paraId="5BBB03B5" w14:textId="0246DB2B" w:rsidR="00B3538E" w:rsidRDefault="008E2CE6">
          <w:pPr>
            <w:pStyle w:val="PadderBetweenControlandBody"/>
          </w:pP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"/>
        <w:gridCol w:w="432"/>
        <w:gridCol w:w="6474"/>
      </w:tblGrid>
      <w:tr w:rsidR="00FA5FCF" w14:paraId="343948A5" w14:textId="77777777" w:rsidTr="002A5576">
        <w:tc>
          <w:tcPr>
            <w:tcW w:w="484" w:type="dxa"/>
          </w:tcPr>
          <w:p w14:paraId="27A830CD" w14:textId="77777777" w:rsidR="00FA5FCF" w:rsidRDefault="00FA5FCF" w:rsidP="009D777A">
            <w:pPr>
              <w:pStyle w:val="ListParagraph"/>
              <w:numPr>
                <w:ilvl w:val="0"/>
                <w:numId w:val="1"/>
              </w:numPr>
              <w:ind w:hanging="720"/>
            </w:pPr>
          </w:p>
        </w:tc>
        <w:tc>
          <w:tcPr>
            <w:tcW w:w="6906" w:type="dxa"/>
            <w:gridSpan w:val="2"/>
          </w:tcPr>
          <w:p w14:paraId="0E281EFB" w14:textId="78A2B601" w:rsidR="008F1B83" w:rsidRPr="00886123" w:rsidRDefault="007129CA" w:rsidP="008F1B83">
            <w:proofErr w:type="spellStart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Diketahui</w:t>
            </w:r>
            <w:proofErr w:type="spellEnd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52D2A1E" wp14:editId="00B58E27">
                  <wp:extent cx="2547956" cy="147639"/>
                  <wp:effectExtent l="0" t="0" r="0" b="508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16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7956" cy="147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Nilai </w:t>
            </w:r>
            <w:proofErr w:type="spellStart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dari</w:t>
            </w:r>
            <w:proofErr w:type="spellEnd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f+</w:t>
            </w:r>
            <w:proofErr w:type="gramStart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proofErr w:type="spellEnd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)(</w:t>
            </w:r>
            <w:proofErr w:type="gramEnd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x)=…</w:t>
            </w:r>
          </w:p>
        </w:tc>
      </w:tr>
      <w:tr w:rsidR="007129CA" w14:paraId="0071D63C" w14:textId="77777777" w:rsidTr="002A5576">
        <w:tc>
          <w:tcPr>
            <w:tcW w:w="484" w:type="dxa"/>
          </w:tcPr>
          <w:p w14:paraId="14A4A408" w14:textId="77777777" w:rsidR="007129CA" w:rsidRDefault="007129CA" w:rsidP="007129CA"/>
        </w:tc>
        <w:tc>
          <w:tcPr>
            <w:tcW w:w="432" w:type="dxa"/>
          </w:tcPr>
          <w:p w14:paraId="0B358254" w14:textId="3E6E564A" w:rsidR="007129CA" w:rsidRPr="00886123" w:rsidRDefault="007129CA" w:rsidP="007129CA">
            <w:r w:rsidRPr="00886123">
              <w:t>A</w:t>
            </w:r>
          </w:p>
        </w:tc>
        <w:tc>
          <w:tcPr>
            <w:tcW w:w="6474" w:type="dxa"/>
          </w:tcPr>
          <w:p w14:paraId="1ED58591" w14:textId="62F1D572" w:rsidR="007129CA" w:rsidRPr="00886123" w:rsidRDefault="007129CA" w:rsidP="007129CA">
            <w:pPr>
              <w:spacing w:after="160" w:line="259" w:lineRule="auto"/>
            </w:pPr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2966DFF" wp14:editId="1006CBF2">
                  <wp:extent cx="528641" cy="228602"/>
                  <wp:effectExtent l="0" t="0" r="508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16A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641" cy="228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9CA" w14:paraId="5CB6684C" w14:textId="77777777" w:rsidTr="002A5576">
        <w:tc>
          <w:tcPr>
            <w:tcW w:w="484" w:type="dxa"/>
          </w:tcPr>
          <w:p w14:paraId="2A346502" w14:textId="77777777" w:rsidR="007129CA" w:rsidRDefault="007129CA" w:rsidP="007129CA"/>
        </w:tc>
        <w:tc>
          <w:tcPr>
            <w:tcW w:w="432" w:type="dxa"/>
          </w:tcPr>
          <w:p w14:paraId="3713D3D2" w14:textId="29F12668" w:rsidR="007129CA" w:rsidRPr="00886123" w:rsidRDefault="007129CA" w:rsidP="007129CA">
            <w:r w:rsidRPr="00886123">
              <w:t>B</w:t>
            </w:r>
          </w:p>
        </w:tc>
        <w:tc>
          <w:tcPr>
            <w:tcW w:w="6474" w:type="dxa"/>
          </w:tcPr>
          <w:p w14:paraId="0EB1F952" w14:textId="6FCAC393" w:rsidR="007129CA" w:rsidRPr="00886123" w:rsidRDefault="007129CA" w:rsidP="007129CA">
            <w:pPr>
              <w:spacing w:after="160" w:line="259" w:lineRule="auto"/>
            </w:pPr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0BDD53D" wp14:editId="1DAA624C">
                  <wp:extent cx="533404" cy="209552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16B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4" cy="209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9CA" w14:paraId="12311024" w14:textId="77777777" w:rsidTr="002A5576">
        <w:tc>
          <w:tcPr>
            <w:tcW w:w="484" w:type="dxa"/>
          </w:tcPr>
          <w:p w14:paraId="5CCC1D93" w14:textId="77777777" w:rsidR="007129CA" w:rsidRDefault="007129CA" w:rsidP="007129CA"/>
        </w:tc>
        <w:tc>
          <w:tcPr>
            <w:tcW w:w="432" w:type="dxa"/>
          </w:tcPr>
          <w:p w14:paraId="1D9774CF" w14:textId="235B2F3C" w:rsidR="007129CA" w:rsidRPr="00886123" w:rsidRDefault="007129CA" w:rsidP="007129CA">
            <w:r w:rsidRPr="00886123">
              <w:t>C</w:t>
            </w:r>
          </w:p>
        </w:tc>
        <w:tc>
          <w:tcPr>
            <w:tcW w:w="6474" w:type="dxa"/>
          </w:tcPr>
          <w:p w14:paraId="5668EBF6" w14:textId="2C89CEFC" w:rsidR="007129CA" w:rsidRPr="00886123" w:rsidRDefault="007129CA" w:rsidP="007129CA">
            <w:pPr>
              <w:spacing w:after="160" w:line="259" w:lineRule="auto"/>
            </w:pPr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DD65710" wp14:editId="62D6DF85">
                  <wp:extent cx="447678" cy="190501"/>
                  <wp:effectExtent l="0" t="0" r="9525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16C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8" cy="190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9CA" w14:paraId="7A929E13" w14:textId="77777777" w:rsidTr="002A5576">
        <w:tc>
          <w:tcPr>
            <w:tcW w:w="484" w:type="dxa"/>
          </w:tcPr>
          <w:p w14:paraId="7F44EB66" w14:textId="77777777" w:rsidR="007129CA" w:rsidRDefault="007129CA" w:rsidP="007129CA"/>
        </w:tc>
        <w:tc>
          <w:tcPr>
            <w:tcW w:w="432" w:type="dxa"/>
          </w:tcPr>
          <w:p w14:paraId="12079C59" w14:textId="7C2FE743" w:rsidR="007129CA" w:rsidRPr="00886123" w:rsidRDefault="007129CA" w:rsidP="007129CA">
            <w:r w:rsidRPr="00886123">
              <w:t>D</w:t>
            </w:r>
          </w:p>
        </w:tc>
        <w:tc>
          <w:tcPr>
            <w:tcW w:w="6474" w:type="dxa"/>
          </w:tcPr>
          <w:p w14:paraId="4905B236" w14:textId="6849E1EE" w:rsidR="007129CA" w:rsidRPr="00886123" w:rsidRDefault="007129CA" w:rsidP="007129CA">
            <w:pPr>
              <w:spacing w:after="160" w:line="259" w:lineRule="auto"/>
            </w:pPr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56D67E3" wp14:editId="0137560C">
                  <wp:extent cx="466728" cy="180976"/>
                  <wp:effectExtent l="0" t="0" r="9525" b="9525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16D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8" cy="180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9CA" w14:paraId="25F52806" w14:textId="77777777" w:rsidTr="002A5576">
        <w:tc>
          <w:tcPr>
            <w:tcW w:w="484" w:type="dxa"/>
          </w:tcPr>
          <w:p w14:paraId="65C744A6" w14:textId="77777777" w:rsidR="007129CA" w:rsidRDefault="007129CA" w:rsidP="007129CA"/>
        </w:tc>
        <w:tc>
          <w:tcPr>
            <w:tcW w:w="432" w:type="dxa"/>
          </w:tcPr>
          <w:p w14:paraId="28A176FD" w14:textId="54C7E6B5" w:rsidR="007129CA" w:rsidRPr="00886123" w:rsidRDefault="007129CA" w:rsidP="007129CA">
            <w:r w:rsidRPr="00886123">
              <w:t>E</w:t>
            </w:r>
          </w:p>
        </w:tc>
        <w:tc>
          <w:tcPr>
            <w:tcW w:w="6474" w:type="dxa"/>
          </w:tcPr>
          <w:p w14:paraId="555E83DA" w14:textId="42ECB119" w:rsidR="007129CA" w:rsidRPr="00886123" w:rsidRDefault="007129CA" w:rsidP="007129CA"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D52E267" wp14:editId="3FC451F3">
                  <wp:extent cx="404815" cy="176214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16E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15" cy="176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2B97" w14:paraId="5EEF9DEA" w14:textId="77777777" w:rsidTr="002A5576">
        <w:tc>
          <w:tcPr>
            <w:tcW w:w="484" w:type="dxa"/>
          </w:tcPr>
          <w:p w14:paraId="3ECA7ED3" w14:textId="77777777" w:rsidR="00A82B97" w:rsidRDefault="00A82B97" w:rsidP="00A30C88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7970295C" w14:textId="3EA48CFD" w:rsidR="00A82B97" w:rsidRPr="00886123" w:rsidRDefault="008F1B83" w:rsidP="00A30C88">
            <w:r w:rsidRPr="00886123">
              <w:rPr>
                <w:noProof/>
              </w:rPr>
              <w:t xml:space="preserve"> </w:t>
            </w:r>
            <w:proofErr w:type="spellStart"/>
            <w:r w:rsidR="007129CA" w:rsidRPr="00886123">
              <w:rPr>
                <w:rFonts w:ascii="Times New Roman" w:hAnsi="Times New Roman" w:cs="Times New Roman"/>
                <w:sz w:val="28"/>
                <w:szCs w:val="28"/>
              </w:rPr>
              <w:t>Diketahui</w:t>
            </w:r>
            <w:proofErr w:type="spellEnd"/>
            <w:r w:rsidR="007129CA"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129CA"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3A5F1B9" wp14:editId="1036F617">
                  <wp:extent cx="2471756" cy="223839"/>
                  <wp:effectExtent l="0" t="0" r="5080" b="508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17.1.pn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1756" cy="223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234DC"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Nilai </w:t>
            </w:r>
            <w:proofErr w:type="spellStart"/>
            <w:r w:rsidR="003234DC" w:rsidRPr="00886123">
              <w:rPr>
                <w:rFonts w:ascii="Times New Roman" w:hAnsi="Times New Roman" w:cs="Times New Roman"/>
                <w:sz w:val="28"/>
                <w:szCs w:val="28"/>
              </w:rPr>
              <w:t>dari</w:t>
            </w:r>
            <w:proofErr w:type="spellEnd"/>
            <w:r w:rsidR="003234DC"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="003234DC" w:rsidRPr="00886123">
              <w:rPr>
                <w:rFonts w:ascii="Times New Roman" w:hAnsi="Times New Roman" w:cs="Times New Roman"/>
                <w:sz w:val="28"/>
                <w:szCs w:val="28"/>
              </w:rPr>
              <w:t>f+</w:t>
            </w:r>
            <w:proofErr w:type="gramStart"/>
            <w:r w:rsidR="003234DC" w:rsidRPr="00886123"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proofErr w:type="spellEnd"/>
            <w:r w:rsidR="003234DC" w:rsidRPr="00886123">
              <w:rPr>
                <w:rFonts w:ascii="Times New Roman" w:hAnsi="Times New Roman" w:cs="Times New Roman"/>
                <w:sz w:val="28"/>
                <w:szCs w:val="28"/>
              </w:rPr>
              <w:t>)(</w:t>
            </w:r>
            <w:proofErr w:type="gramEnd"/>
            <w:r w:rsidR="003234DC" w:rsidRPr="0088612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7129CA" w:rsidRPr="00886123">
              <w:rPr>
                <w:rFonts w:ascii="Times New Roman" w:hAnsi="Times New Roman" w:cs="Times New Roman"/>
                <w:sz w:val="28"/>
                <w:szCs w:val="28"/>
              </w:rPr>
              <w:t>)=…</w:t>
            </w:r>
          </w:p>
        </w:tc>
      </w:tr>
      <w:tr w:rsidR="007129CA" w14:paraId="6F28A409" w14:textId="77777777" w:rsidTr="002A5576">
        <w:tc>
          <w:tcPr>
            <w:tcW w:w="484" w:type="dxa"/>
          </w:tcPr>
          <w:p w14:paraId="2989FEA3" w14:textId="77777777" w:rsidR="007129CA" w:rsidRDefault="007129CA" w:rsidP="007129CA"/>
        </w:tc>
        <w:tc>
          <w:tcPr>
            <w:tcW w:w="432" w:type="dxa"/>
          </w:tcPr>
          <w:p w14:paraId="2DFA8AE2" w14:textId="77777777" w:rsidR="007129CA" w:rsidRPr="00886123" w:rsidRDefault="007129CA" w:rsidP="007129CA">
            <w:r w:rsidRPr="00886123">
              <w:t>A</w:t>
            </w:r>
          </w:p>
        </w:tc>
        <w:tc>
          <w:tcPr>
            <w:tcW w:w="6474" w:type="dxa"/>
          </w:tcPr>
          <w:p w14:paraId="7FAEC781" w14:textId="4C2C1905" w:rsidR="007129CA" w:rsidRPr="00886123" w:rsidRDefault="003234DC" w:rsidP="007129CA"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</w:tr>
      <w:tr w:rsidR="007129CA" w14:paraId="2918D407" w14:textId="77777777" w:rsidTr="002A5576">
        <w:tc>
          <w:tcPr>
            <w:tcW w:w="484" w:type="dxa"/>
          </w:tcPr>
          <w:p w14:paraId="0529D6FF" w14:textId="77777777" w:rsidR="007129CA" w:rsidRDefault="007129CA" w:rsidP="007129CA"/>
        </w:tc>
        <w:tc>
          <w:tcPr>
            <w:tcW w:w="432" w:type="dxa"/>
          </w:tcPr>
          <w:p w14:paraId="3129B381" w14:textId="77777777" w:rsidR="007129CA" w:rsidRPr="00886123" w:rsidRDefault="007129CA" w:rsidP="007129CA">
            <w:r w:rsidRPr="00886123">
              <w:t>B</w:t>
            </w:r>
          </w:p>
        </w:tc>
        <w:tc>
          <w:tcPr>
            <w:tcW w:w="6474" w:type="dxa"/>
          </w:tcPr>
          <w:p w14:paraId="27D81E8D" w14:textId="52418986" w:rsidR="007129CA" w:rsidRPr="00886123" w:rsidRDefault="003234DC" w:rsidP="007129CA"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53</w:t>
            </w:r>
          </w:p>
        </w:tc>
      </w:tr>
      <w:tr w:rsidR="007129CA" w14:paraId="58DF1A8E" w14:textId="77777777" w:rsidTr="002A5576">
        <w:tc>
          <w:tcPr>
            <w:tcW w:w="484" w:type="dxa"/>
          </w:tcPr>
          <w:p w14:paraId="388ACAFD" w14:textId="77777777" w:rsidR="007129CA" w:rsidRDefault="007129CA" w:rsidP="007129CA"/>
        </w:tc>
        <w:tc>
          <w:tcPr>
            <w:tcW w:w="432" w:type="dxa"/>
          </w:tcPr>
          <w:p w14:paraId="3F9A1976" w14:textId="77777777" w:rsidR="007129CA" w:rsidRPr="00886123" w:rsidRDefault="007129CA" w:rsidP="007129CA">
            <w:r w:rsidRPr="00886123">
              <w:t>C</w:t>
            </w:r>
          </w:p>
        </w:tc>
        <w:tc>
          <w:tcPr>
            <w:tcW w:w="6474" w:type="dxa"/>
          </w:tcPr>
          <w:p w14:paraId="15CF9DA2" w14:textId="2762BF47" w:rsidR="007129CA" w:rsidRPr="00886123" w:rsidRDefault="003234DC" w:rsidP="007129CA"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</w:tr>
      <w:tr w:rsidR="007129CA" w14:paraId="6401B5BE" w14:textId="77777777" w:rsidTr="002A5576">
        <w:tc>
          <w:tcPr>
            <w:tcW w:w="484" w:type="dxa"/>
          </w:tcPr>
          <w:p w14:paraId="020A971A" w14:textId="77777777" w:rsidR="007129CA" w:rsidRPr="003234DC" w:rsidRDefault="007129CA" w:rsidP="007129CA">
            <w:pPr>
              <w:rPr>
                <w:color w:val="FF0000"/>
              </w:rPr>
            </w:pPr>
          </w:p>
        </w:tc>
        <w:tc>
          <w:tcPr>
            <w:tcW w:w="432" w:type="dxa"/>
          </w:tcPr>
          <w:p w14:paraId="6B5367EE" w14:textId="77777777" w:rsidR="007129CA" w:rsidRPr="00886123" w:rsidRDefault="007129CA" w:rsidP="007129CA">
            <w:r w:rsidRPr="00886123">
              <w:t>D</w:t>
            </w:r>
          </w:p>
        </w:tc>
        <w:tc>
          <w:tcPr>
            <w:tcW w:w="6474" w:type="dxa"/>
          </w:tcPr>
          <w:p w14:paraId="79C70B19" w14:textId="0FC7BC3E" w:rsidR="007129CA" w:rsidRPr="00886123" w:rsidRDefault="003234DC" w:rsidP="007129CA"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</w:tr>
      <w:tr w:rsidR="007129CA" w14:paraId="4E9C6F82" w14:textId="77777777" w:rsidTr="002A5576">
        <w:tc>
          <w:tcPr>
            <w:tcW w:w="484" w:type="dxa"/>
          </w:tcPr>
          <w:p w14:paraId="30A61703" w14:textId="77777777" w:rsidR="007129CA" w:rsidRDefault="007129CA" w:rsidP="007129CA"/>
        </w:tc>
        <w:tc>
          <w:tcPr>
            <w:tcW w:w="432" w:type="dxa"/>
          </w:tcPr>
          <w:p w14:paraId="6ECD9186" w14:textId="77777777" w:rsidR="007129CA" w:rsidRPr="00886123" w:rsidRDefault="007129CA" w:rsidP="007129CA">
            <w:r w:rsidRPr="00886123">
              <w:t>E</w:t>
            </w:r>
          </w:p>
        </w:tc>
        <w:tc>
          <w:tcPr>
            <w:tcW w:w="6474" w:type="dxa"/>
          </w:tcPr>
          <w:p w14:paraId="5F54ADCD" w14:textId="228ED898" w:rsidR="007129CA" w:rsidRPr="00886123" w:rsidRDefault="003234DC" w:rsidP="007129CA"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770CEC" w14:paraId="059DD892" w14:textId="77777777" w:rsidTr="002A5576">
        <w:tc>
          <w:tcPr>
            <w:tcW w:w="484" w:type="dxa"/>
          </w:tcPr>
          <w:p w14:paraId="06C9B007" w14:textId="77777777" w:rsidR="00770CEC" w:rsidRDefault="00770CEC" w:rsidP="00734B52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0272B531" w14:textId="1F59FEEE" w:rsidR="00623085" w:rsidRPr="00886123" w:rsidRDefault="007129CA" w:rsidP="00734B52">
            <w:proofErr w:type="spellStart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Diketahui</w:t>
            </w:r>
            <w:proofErr w:type="spellEnd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F026D41" wp14:editId="1B266308">
                  <wp:extent cx="2400318" cy="176214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18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18" cy="176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80D63"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Nilai </w:t>
            </w:r>
            <w:proofErr w:type="spellStart"/>
            <w:r w:rsidR="00B80D63" w:rsidRPr="00886123">
              <w:rPr>
                <w:rFonts w:ascii="Times New Roman" w:hAnsi="Times New Roman" w:cs="Times New Roman"/>
                <w:sz w:val="28"/>
                <w:szCs w:val="28"/>
              </w:rPr>
              <w:t>dari</w:t>
            </w:r>
            <w:proofErr w:type="spellEnd"/>
            <w:r w:rsidR="00B80D63"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="00B80D63" w:rsidRPr="00886123">
              <w:rPr>
                <w:rFonts w:ascii="Times New Roman" w:hAnsi="Times New Roman" w:cs="Times New Roman"/>
                <w:sz w:val="28"/>
                <w:szCs w:val="28"/>
              </w:rPr>
              <w:t>f+</w:t>
            </w:r>
            <w:proofErr w:type="gramStart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proofErr w:type="spellEnd"/>
            <w:r w:rsidR="00EC2696" w:rsidRPr="00886123">
              <w:rPr>
                <w:rFonts w:ascii="Times New Roman" w:hAnsi="Times New Roman" w:cs="Times New Roman"/>
                <w:sz w:val="28"/>
                <w:szCs w:val="28"/>
              </w:rPr>
              <w:t>)(</w:t>
            </w:r>
            <w:proofErr w:type="gramEnd"/>
            <w:r w:rsidR="00EC2696" w:rsidRPr="0088612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)=…</w:t>
            </w:r>
          </w:p>
        </w:tc>
      </w:tr>
      <w:tr w:rsidR="007129CA" w14:paraId="776B295B" w14:textId="77777777" w:rsidTr="002A5576">
        <w:tc>
          <w:tcPr>
            <w:tcW w:w="484" w:type="dxa"/>
          </w:tcPr>
          <w:p w14:paraId="1389FC43" w14:textId="77777777" w:rsidR="007129CA" w:rsidRDefault="007129CA" w:rsidP="007129CA"/>
        </w:tc>
        <w:tc>
          <w:tcPr>
            <w:tcW w:w="432" w:type="dxa"/>
          </w:tcPr>
          <w:p w14:paraId="2F9F48AF" w14:textId="77777777" w:rsidR="007129CA" w:rsidRPr="00886123" w:rsidRDefault="007129CA" w:rsidP="007129CA">
            <w:r w:rsidRPr="00886123">
              <w:t>A</w:t>
            </w:r>
          </w:p>
        </w:tc>
        <w:tc>
          <w:tcPr>
            <w:tcW w:w="6474" w:type="dxa"/>
          </w:tcPr>
          <w:p w14:paraId="0CB42E91" w14:textId="70C99504" w:rsidR="007129CA" w:rsidRPr="00886123" w:rsidRDefault="00EC2696" w:rsidP="00712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-12</w:t>
            </w:r>
          </w:p>
        </w:tc>
      </w:tr>
      <w:tr w:rsidR="007129CA" w14:paraId="7E8630A0" w14:textId="77777777" w:rsidTr="002A5576">
        <w:tc>
          <w:tcPr>
            <w:tcW w:w="484" w:type="dxa"/>
          </w:tcPr>
          <w:p w14:paraId="651E84DA" w14:textId="77777777" w:rsidR="007129CA" w:rsidRDefault="007129CA" w:rsidP="007129CA"/>
        </w:tc>
        <w:tc>
          <w:tcPr>
            <w:tcW w:w="432" w:type="dxa"/>
          </w:tcPr>
          <w:p w14:paraId="5EDB79EF" w14:textId="77777777" w:rsidR="007129CA" w:rsidRPr="00886123" w:rsidRDefault="007129CA" w:rsidP="007129CA">
            <w:r w:rsidRPr="00886123">
              <w:t>B</w:t>
            </w:r>
          </w:p>
        </w:tc>
        <w:tc>
          <w:tcPr>
            <w:tcW w:w="6474" w:type="dxa"/>
          </w:tcPr>
          <w:p w14:paraId="24E19E64" w14:textId="5739F023" w:rsidR="007129CA" w:rsidRPr="00886123" w:rsidRDefault="00EC2696" w:rsidP="00712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-10</w:t>
            </w:r>
          </w:p>
        </w:tc>
      </w:tr>
      <w:tr w:rsidR="007129CA" w14:paraId="14420BDA" w14:textId="77777777" w:rsidTr="002A5576">
        <w:tc>
          <w:tcPr>
            <w:tcW w:w="484" w:type="dxa"/>
          </w:tcPr>
          <w:p w14:paraId="7D046335" w14:textId="77777777" w:rsidR="007129CA" w:rsidRDefault="007129CA" w:rsidP="007129CA"/>
        </w:tc>
        <w:tc>
          <w:tcPr>
            <w:tcW w:w="432" w:type="dxa"/>
          </w:tcPr>
          <w:p w14:paraId="2C5ED67A" w14:textId="77777777" w:rsidR="007129CA" w:rsidRPr="00886123" w:rsidRDefault="007129CA" w:rsidP="007129CA">
            <w:r w:rsidRPr="00886123">
              <w:t>C</w:t>
            </w:r>
          </w:p>
        </w:tc>
        <w:tc>
          <w:tcPr>
            <w:tcW w:w="6474" w:type="dxa"/>
          </w:tcPr>
          <w:p w14:paraId="4D56C14A" w14:textId="64BE44CE" w:rsidR="007129CA" w:rsidRPr="00886123" w:rsidRDefault="00EC2696" w:rsidP="00712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-8</w:t>
            </w:r>
          </w:p>
        </w:tc>
      </w:tr>
      <w:tr w:rsidR="007129CA" w14:paraId="03B1E983" w14:textId="77777777" w:rsidTr="002A5576">
        <w:tc>
          <w:tcPr>
            <w:tcW w:w="484" w:type="dxa"/>
          </w:tcPr>
          <w:p w14:paraId="44CD671D" w14:textId="77777777" w:rsidR="007129CA" w:rsidRDefault="007129CA" w:rsidP="007129CA"/>
        </w:tc>
        <w:tc>
          <w:tcPr>
            <w:tcW w:w="432" w:type="dxa"/>
          </w:tcPr>
          <w:p w14:paraId="16F990DD" w14:textId="77777777" w:rsidR="007129CA" w:rsidRPr="00886123" w:rsidRDefault="007129CA" w:rsidP="007129CA">
            <w:r w:rsidRPr="00886123">
              <w:t>D</w:t>
            </w:r>
          </w:p>
        </w:tc>
        <w:tc>
          <w:tcPr>
            <w:tcW w:w="6474" w:type="dxa"/>
          </w:tcPr>
          <w:p w14:paraId="7F373324" w14:textId="48FDABD5" w:rsidR="007129CA" w:rsidRPr="00886123" w:rsidRDefault="00EC2696" w:rsidP="00712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-6</w:t>
            </w:r>
          </w:p>
        </w:tc>
      </w:tr>
      <w:tr w:rsidR="007129CA" w14:paraId="3900AD3C" w14:textId="77777777" w:rsidTr="002A5576">
        <w:tc>
          <w:tcPr>
            <w:tcW w:w="484" w:type="dxa"/>
          </w:tcPr>
          <w:p w14:paraId="5B57FCC3" w14:textId="77777777" w:rsidR="007129CA" w:rsidRDefault="007129CA" w:rsidP="007129CA"/>
        </w:tc>
        <w:tc>
          <w:tcPr>
            <w:tcW w:w="432" w:type="dxa"/>
          </w:tcPr>
          <w:p w14:paraId="5988AB31" w14:textId="77777777" w:rsidR="007129CA" w:rsidRPr="00886123" w:rsidRDefault="007129CA" w:rsidP="007129CA">
            <w:r w:rsidRPr="00886123">
              <w:t>E</w:t>
            </w:r>
          </w:p>
        </w:tc>
        <w:tc>
          <w:tcPr>
            <w:tcW w:w="6474" w:type="dxa"/>
          </w:tcPr>
          <w:p w14:paraId="6B1C5548" w14:textId="70604697" w:rsidR="007129CA" w:rsidRPr="00886123" w:rsidRDefault="00EC2696" w:rsidP="007129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-4</w:t>
            </w:r>
          </w:p>
        </w:tc>
      </w:tr>
      <w:tr w:rsidR="00770CEC" w14:paraId="58584977" w14:textId="77777777" w:rsidTr="002A5576">
        <w:tc>
          <w:tcPr>
            <w:tcW w:w="484" w:type="dxa"/>
          </w:tcPr>
          <w:p w14:paraId="6A0296DC" w14:textId="77777777" w:rsidR="00770CEC" w:rsidRDefault="00770CEC" w:rsidP="00734B52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00625B61" w14:textId="256985EB" w:rsidR="00770CEC" w:rsidRPr="00886123" w:rsidRDefault="007129CA" w:rsidP="00734B52"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Jika </w:t>
            </w:r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C434BE1" wp14:editId="1CC2E9D5">
                  <wp:extent cx="2447925" cy="232199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19.3.pn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114" cy="236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maka</w:t>
            </w:r>
            <w:proofErr w:type="spellEnd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C9143DA" wp14:editId="6BE4FA3A">
                  <wp:extent cx="847731" cy="171451"/>
                  <wp:effectExtent l="0" t="0" r="9525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19.2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31" cy="171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</w:tr>
      <w:tr w:rsidR="007129CA" w14:paraId="2F36EE0A" w14:textId="77777777" w:rsidTr="002A5576">
        <w:tc>
          <w:tcPr>
            <w:tcW w:w="484" w:type="dxa"/>
          </w:tcPr>
          <w:p w14:paraId="4E074108" w14:textId="77777777" w:rsidR="007129CA" w:rsidRDefault="007129CA" w:rsidP="007129CA"/>
        </w:tc>
        <w:tc>
          <w:tcPr>
            <w:tcW w:w="432" w:type="dxa"/>
          </w:tcPr>
          <w:p w14:paraId="0756C03A" w14:textId="77777777" w:rsidR="007129CA" w:rsidRPr="00886123" w:rsidRDefault="007129CA" w:rsidP="007129CA">
            <w:r w:rsidRPr="00886123">
              <w:t>A</w:t>
            </w:r>
          </w:p>
        </w:tc>
        <w:tc>
          <w:tcPr>
            <w:tcW w:w="6474" w:type="dxa"/>
          </w:tcPr>
          <w:p w14:paraId="26192F43" w14:textId="117FB9A0" w:rsidR="007129CA" w:rsidRPr="00886123" w:rsidRDefault="007129CA" w:rsidP="007129CA"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C00FA80" wp14:editId="7C96F65C">
                  <wp:extent cx="1095383" cy="195264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19A.pn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83" cy="195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9CA" w14:paraId="6DC0FA3C" w14:textId="77777777" w:rsidTr="002A5576">
        <w:tc>
          <w:tcPr>
            <w:tcW w:w="484" w:type="dxa"/>
          </w:tcPr>
          <w:p w14:paraId="6956C129" w14:textId="77777777" w:rsidR="007129CA" w:rsidRDefault="007129CA" w:rsidP="007129CA"/>
        </w:tc>
        <w:tc>
          <w:tcPr>
            <w:tcW w:w="432" w:type="dxa"/>
          </w:tcPr>
          <w:p w14:paraId="403D1F55" w14:textId="77777777" w:rsidR="007129CA" w:rsidRPr="00886123" w:rsidRDefault="007129CA" w:rsidP="007129CA">
            <w:r w:rsidRPr="00886123">
              <w:t>B</w:t>
            </w:r>
          </w:p>
        </w:tc>
        <w:tc>
          <w:tcPr>
            <w:tcW w:w="6474" w:type="dxa"/>
          </w:tcPr>
          <w:p w14:paraId="03E7C6C4" w14:textId="46761CFC" w:rsidR="007129CA" w:rsidRPr="00886123" w:rsidRDefault="007129CA" w:rsidP="007129CA"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C42C93D" wp14:editId="692EECE5">
                  <wp:extent cx="1023945" cy="214314"/>
                  <wp:effectExtent l="0" t="0" r="508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19B.p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945" cy="214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9CA" w14:paraId="64E38504" w14:textId="77777777" w:rsidTr="002A5576">
        <w:tc>
          <w:tcPr>
            <w:tcW w:w="484" w:type="dxa"/>
          </w:tcPr>
          <w:p w14:paraId="1F4CB002" w14:textId="77777777" w:rsidR="007129CA" w:rsidRDefault="007129CA" w:rsidP="007129CA"/>
        </w:tc>
        <w:tc>
          <w:tcPr>
            <w:tcW w:w="432" w:type="dxa"/>
          </w:tcPr>
          <w:p w14:paraId="5C08F8E5" w14:textId="77777777" w:rsidR="007129CA" w:rsidRPr="00886123" w:rsidRDefault="007129CA" w:rsidP="007129CA">
            <w:r w:rsidRPr="00886123">
              <w:t>C</w:t>
            </w:r>
          </w:p>
        </w:tc>
        <w:tc>
          <w:tcPr>
            <w:tcW w:w="6474" w:type="dxa"/>
          </w:tcPr>
          <w:p w14:paraId="5F413D8F" w14:textId="4842EED3" w:rsidR="007129CA" w:rsidRPr="00886123" w:rsidRDefault="007129CA" w:rsidP="007129CA"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AD0E221" wp14:editId="4A7FDEC9">
                  <wp:extent cx="1033470" cy="195264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19C.pn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470" cy="195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9CA" w14:paraId="6C47CF3D" w14:textId="77777777" w:rsidTr="002A5576">
        <w:tc>
          <w:tcPr>
            <w:tcW w:w="484" w:type="dxa"/>
          </w:tcPr>
          <w:p w14:paraId="0772E424" w14:textId="77777777" w:rsidR="007129CA" w:rsidRDefault="007129CA" w:rsidP="007129CA"/>
        </w:tc>
        <w:tc>
          <w:tcPr>
            <w:tcW w:w="432" w:type="dxa"/>
          </w:tcPr>
          <w:p w14:paraId="5DA6EBF4" w14:textId="77777777" w:rsidR="007129CA" w:rsidRPr="00886123" w:rsidRDefault="007129CA" w:rsidP="007129CA">
            <w:r w:rsidRPr="00886123">
              <w:t>D</w:t>
            </w:r>
          </w:p>
        </w:tc>
        <w:tc>
          <w:tcPr>
            <w:tcW w:w="6474" w:type="dxa"/>
          </w:tcPr>
          <w:p w14:paraId="67B6D64A" w14:textId="269293D9" w:rsidR="007129CA" w:rsidRPr="00886123" w:rsidRDefault="007129CA" w:rsidP="007129CA"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03EA29A" wp14:editId="5DF0E5AE">
                  <wp:extent cx="933457" cy="180976"/>
                  <wp:effectExtent l="0" t="0" r="0" b="9525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19D.png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7" cy="180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9CA" w14:paraId="267380E1" w14:textId="77777777" w:rsidTr="002A5576">
        <w:tc>
          <w:tcPr>
            <w:tcW w:w="484" w:type="dxa"/>
          </w:tcPr>
          <w:p w14:paraId="19E648C1" w14:textId="77777777" w:rsidR="007129CA" w:rsidRDefault="007129CA" w:rsidP="007129CA"/>
        </w:tc>
        <w:tc>
          <w:tcPr>
            <w:tcW w:w="432" w:type="dxa"/>
          </w:tcPr>
          <w:p w14:paraId="3281D5AD" w14:textId="77777777" w:rsidR="007129CA" w:rsidRPr="00886123" w:rsidRDefault="007129CA" w:rsidP="007129CA">
            <w:r w:rsidRPr="00886123">
              <w:t>E</w:t>
            </w:r>
          </w:p>
        </w:tc>
        <w:tc>
          <w:tcPr>
            <w:tcW w:w="6474" w:type="dxa"/>
          </w:tcPr>
          <w:p w14:paraId="39EF2537" w14:textId="7DA82816" w:rsidR="007129CA" w:rsidRPr="00886123" w:rsidRDefault="007129CA" w:rsidP="007129CA"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716D911" wp14:editId="02922B6F">
                  <wp:extent cx="976320" cy="228602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19E.png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320" cy="228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CEC" w14:paraId="18CFC236" w14:textId="77777777" w:rsidTr="002A5576">
        <w:tc>
          <w:tcPr>
            <w:tcW w:w="484" w:type="dxa"/>
          </w:tcPr>
          <w:p w14:paraId="3823FFAC" w14:textId="77777777" w:rsidR="00770CEC" w:rsidRDefault="00770CEC" w:rsidP="00734B52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58142B58" w14:textId="39A4655C" w:rsidR="00770CEC" w:rsidRPr="00886123" w:rsidRDefault="007129CA" w:rsidP="00734B52">
            <w:proofErr w:type="spellStart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Diketahui</w:t>
            </w:r>
            <w:proofErr w:type="spellEnd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E26279A" wp14:editId="5289880B">
                  <wp:extent cx="885824" cy="214313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20.png"/>
                          <pic:cNvPicPr/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325" t="-1" r="42663" b="11649"/>
                          <a:stretch/>
                        </pic:blipFill>
                        <pic:spPr bwMode="auto">
                          <a:xfrm>
                            <a:off x="0" y="0"/>
                            <a:ext cx="886989" cy="214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234DC"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3234DC" w:rsidRPr="00886123">
              <w:rPr>
                <w:rFonts w:ascii="Times New Roman" w:hAnsi="Times New Roman" w:cs="Times New Roman"/>
                <w:sz w:val="28"/>
                <w:szCs w:val="28"/>
              </w:rPr>
              <w:t>nilai</w:t>
            </w:r>
            <w:proofErr w:type="spellEnd"/>
            <w:r w:rsidR="003234DC"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3234DC" w:rsidRPr="00886123">
              <w:rPr>
                <w:rFonts w:ascii="Times New Roman" w:hAnsi="Times New Roman" w:cs="Times New Roman"/>
                <w:sz w:val="28"/>
                <w:szCs w:val="28"/>
              </w:rPr>
              <w:t>dari</w:t>
            </w:r>
            <w:proofErr w:type="spellEnd"/>
            <w:r w:rsidR="003234DC"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="003234DC" w:rsidRPr="00886123">
              <w:rPr>
                <w:rFonts w:ascii="Times New Roman" w:hAnsi="Times New Roman" w:cs="Times New Roman"/>
                <w:sz w:val="28"/>
                <w:szCs w:val="28"/>
              </w:rPr>
              <w:t>g(</w:t>
            </w:r>
            <w:proofErr w:type="gramEnd"/>
            <w:r w:rsidR="003234DC"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4) </w:t>
            </w:r>
            <w:proofErr w:type="spellStart"/>
            <w:r w:rsidR="003234DC" w:rsidRPr="00886123">
              <w:rPr>
                <w:rFonts w:ascii="Times New Roman" w:hAnsi="Times New Roman" w:cs="Times New Roman"/>
                <w:sz w:val="28"/>
                <w:szCs w:val="28"/>
              </w:rPr>
              <w:t>adalah</w:t>
            </w:r>
            <w:proofErr w:type="spellEnd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</w:tr>
      <w:tr w:rsidR="007129CA" w14:paraId="1F259AC9" w14:textId="77777777" w:rsidTr="002A5576">
        <w:tc>
          <w:tcPr>
            <w:tcW w:w="484" w:type="dxa"/>
          </w:tcPr>
          <w:p w14:paraId="755A5307" w14:textId="77777777" w:rsidR="007129CA" w:rsidRDefault="007129CA" w:rsidP="007129CA"/>
        </w:tc>
        <w:tc>
          <w:tcPr>
            <w:tcW w:w="432" w:type="dxa"/>
          </w:tcPr>
          <w:p w14:paraId="25302357" w14:textId="77777777" w:rsidR="007129CA" w:rsidRPr="00886123" w:rsidRDefault="007129CA" w:rsidP="007129CA">
            <w:r w:rsidRPr="00886123">
              <w:t>A</w:t>
            </w:r>
          </w:p>
        </w:tc>
        <w:tc>
          <w:tcPr>
            <w:tcW w:w="6474" w:type="dxa"/>
          </w:tcPr>
          <w:p w14:paraId="42C87462" w14:textId="18AEED29" w:rsidR="007129CA" w:rsidRPr="00886123" w:rsidRDefault="003234DC" w:rsidP="007129CA"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-4</w:t>
            </w:r>
          </w:p>
        </w:tc>
      </w:tr>
      <w:tr w:rsidR="007129CA" w14:paraId="430DEFB0" w14:textId="77777777" w:rsidTr="002A5576">
        <w:tc>
          <w:tcPr>
            <w:tcW w:w="484" w:type="dxa"/>
          </w:tcPr>
          <w:p w14:paraId="00AFD9EE" w14:textId="77777777" w:rsidR="007129CA" w:rsidRDefault="007129CA" w:rsidP="007129CA"/>
        </w:tc>
        <w:tc>
          <w:tcPr>
            <w:tcW w:w="432" w:type="dxa"/>
          </w:tcPr>
          <w:p w14:paraId="754828D2" w14:textId="77777777" w:rsidR="007129CA" w:rsidRPr="00886123" w:rsidRDefault="007129CA" w:rsidP="007129CA">
            <w:r w:rsidRPr="00886123">
              <w:t>B</w:t>
            </w:r>
          </w:p>
        </w:tc>
        <w:tc>
          <w:tcPr>
            <w:tcW w:w="6474" w:type="dxa"/>
          </w:tcPr>
          <w:p w14:paraId="6C52E451" w14:textId="485BC035" w:rsidR="007129CA" w:rsidRPr="00886123" w:rsidRDefault="003234DC" w:rsidP="007129CA"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</w:p>
        </w:tc>
      </w:tr>
      <w:tr w:rsidR="007129CA" w14:paraId="1EB0633B" w14:textId="77777777" w:rsidTr="002A5576">
        <w:tc>
          <w:tcPr>
            <w:tcW w:w="484" w:type="dxa"/>
          </w:tcPr>
          <w:p w14:paraId="08B0FAF3" w14:textId="77777777" w:rsidR="007129CA" w:rsidRDefault="007129CA" w:rsidP="007129CA"/>
        </w:tc>
        <w:tc>
          <w:tcPr>
            <w:tcW w:w="432" w:type="dxa"/>
          </w:tcPr>
          <w:p w14:paraId="0897DEC0" w14:textId="77777777" w:rsidR="007129CA" w:rsidRPr="00886123" w:rsidRDefault="007129CA" w:rsidP="007129CA">
            <w:r w:rsidRPr="00886123">
              <w:t>C</w:t>
            </w:r>
          </w:p>
        </w:tc>
        <w:tc>
          <w:tcPr>
            <w:tcW w:w="6474" w:type="dxa"/>
          </w:tcPr>
          <w:p w14:paraId="45490E24" w14:textId="078A563B" w:rsidR="007129CA" w:rsidRPr="00886123" w:rsidRDefault="003234DC" w:rsidP="007129CA"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7129CA" w14:paraId="2D54DF08" w14:textId="77777777" w:rsidTr="002A5576">
        <w:tc>
          <w:tcPr>
            <w:tcW w:w="484" w:type="dxa"/>
          </w:tcPr>
          <w:p w14:paraId="6FDB9457" w14:textId="77777777" w:rsidR="007129CA" w:rsidRDefault="007129CA" w:rsidP="007129CA"/>
        </w:tc>
        <w:tc>
          <w:tcPr>
            <w:tcW w:w="432" w:type="dxa"/>
          </w:tcPr>
          <w:p w14:paraId="55D6B980" w14:textId="77777777" w:rsidR="007129CA" w:rsidRPr="00886123" w:rsidRDefault="007129CA" w:rsidP="007129CA">
            <w:r w:rsidRPr="00886123">
              <w:t>D</w:t>
            </w:r>
          </w:p>
        </w:tc>
        <w:tc>
          <w:tcPr>
            <w:tcW w:w="6474" w:type="dxa"/>
          </w:tcPr>
          <w:p w14:paraId="299752EC" w14:textId="0B53CCD0" w:rsidR="007129CA" w:rsidRPr="00886123" w:rsidRDefault="003234DC" w:rsidP="007129CA"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129CA" w14:paraId="2A98E79B" w14:textId="77777777" w:rsidTr="002A5576">
        <w:tc>
          <w:tcPr>
            <w:tcW w:w="484" w:type="dxa"/>
          </w:tcPr>
          <w:p w14:paraId="2BFD11B2" w14:textId="77777777" w:rsidR="007129CA" w:rsidRDefault="007129CA" w:rsidP="007129CA"/>
        </w:tc>
        <w:tc>
          <w:tcPr>
            <w:tcW w:w="432" w:type="dxa"/>
          </w:tcPr>
          <w:p w14:paraId="269CA0B3" w14:textId="77777777" w:rsidR="007129CA" w:rsidRPr="00886123" w:rsidRDefault="007129CA" w:rsidP="007129CA">
            <w:r w:rsidRPr="00886123">
              <w:t>E</w:t>
            </w:r>
          </w:p>
        </w:tc>
        <w:tc>
          <w:tcPr>
            <w:tcW w:w="6474" w:type="dxa"/>
          </w:tcPr>
          <w:p w14:paraId="61CDADFF" w14:textId="4DC8C6F3" w:rsidR="007129CA" w:rsidRPr="00886123" w:rsidRDefault="007129CA" w:rsidP="007129CA"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770CEC" w14:paraId="76AB45E9" w14:textId="77777777" w:rsidTr="002A5576">
        <w:tc>
          <w:tcPr>
            <w:tcW w:w="484" w:type="dxa"/>
          </w:tcPr>
          <w:p w14:paraId="46F9E23A" w14:textId="77777777" w:rsidR="00770CEC" w:rsidRDefault="00770CEC" w:rsidP="00734B52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7B689865" w14:textId="7B73F818" w:rsidR="00323FDE" w:rsidRPr="00886123" w:rsidRDefault="007129CA" w:rsidP="00734B52">
            <w:proofErr w:type="spellStart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Diketahui</w:t>
            </w:r>
            <w:proofErr w:type="spellEnd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B01A349" wp14:editId="78E1F704">
                  <wp:extent cx="2843233" cy="176214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21.1.png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3233" cy="176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. Nilai </w:t>
            </w:r>
            <w:proofErr w:type="spellStart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dari</w:t>
            </w:r>
            <w:proofErr w:type="spellEnd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FCE49F2" wp14:editId="77F77532">
                  <wp:extent cx="833444" cy="204789"/>
                  <wp:effectExtent l="0" t="0" r="5080" b="508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21.2.png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444" cy="204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</w:tr>
      <w:tr w:rsidR="007129CA" w14:paraId="6C92D16D" w14:textId="77777777" w:rsidTr="002A5576">
        <w:tc>
          <w:tcPr>
            <w:tcW w:w="484" w:type="dxa"/>
          </w:tcPr>
          <w:p w14:paraId="23A5F927" w14:textId="77777777" w:rsidR="007129CA" w:rsidRDefault="007129CA" w:rsidP="007129CA"/>
        </w:tc>
        <w:tc>
          <w:tcPr>
            <w:tcW w:w="432" w:type="dxa"/>
          </w:tcPr>
          <w:p w14:paraId="31540A3C" w14:textId="77777777" w:rsidR="007129CA" w:rsidRPr="00886123" w:rsidRDefault="007129CA" w:rsidP="007129CA">
            <w:r w:rsidRPr="00886123">
              <w:t>A</w:t>
            </w:r>
          </w:p>
        </w:tc>
        <w:tc>
          <w:tcPr>
            <w:tcW w:w="6474" w:type="dxa"/>
          </w:tcPr>
          <w:p w14:paraId="00197B10" w14:textId="421F432A" w:rsidR="007129CA" w:rsidRPr="00886123" w:rsidRDefault="007129CA" w:rsidP="007129CA"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7129CA" w14:paraId="5C425803" w14:textId="77777777" w:rsidTr="002A5576">
        <w:tc>
          <w:tcPr>
            <w:tcW w:w="484" w:type="dxa"/>
          </w:tcPr>
          <w:p w14:paraId="577940C7" w14:textId="77777777" w:rsidR="007129CA" w:rsidRDefault="007129CA" w:rsidP="007129CA"/>
        </w:tc>
        <w:tc>
          <w:tcPr>
            <w:tcW w:w="432" w:type="dxa"/>
          </w:tcPr>
          <w:p w14:paraId="61B6F56C" w14:textId="77777777" w:rsidR="007129CA" w:rsidRPr="00886123" w:rsidRDefault="007129CA" w:rsidP="007129CA">
            <w:r w:rsidRPr="00886123">
              <w:t>B</w:t>
            </w:r>
          </w:p>
        </w:tc>
        <w:tc>
          <w:tcPr>
            <w:tcW w:w="6474" w:type="dxa"/>
          </w:tcPr>
          <w:p w14:paraId="42F215FD" w14:textId="44607940" w:rsidR="007129CA" w:rsidRPr="00886123" w:rsidRDefault="007129CA" w:rsidP="007129CA"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7129CA" w14:paraId="3A45AAAA" w14:textId="77777777" w:rsidTr="002A5576">
        <w:tc>
          <w:tcPr>
            <w:tcW w:w="484" w:type="dxa"/>
          </w:tcPr>
          <w:p w14:paraId="78374167" w14:textId="77777777" w:rsidR="007129CA" w:rsidRDefault="007129CA" w:rsidP="007129CA"/>
        </w:tc>
        <w:tc>
          <w:tcPr>
            <w:tcW w:w="432" w:type="dxa"/>
          </w:tcPr>
          <w:p w14:paraId="7AD51635" w14:textId="77777777" w:rsidR="007129CA" w:rsidRPr="00886123" w:rsidRDefault="007129CA" w:rsidP="007129CA">
            <w:r w:rsidRPr="00886123">
              <w:t>C</w:t>
            </w:r>
          </w:p>
        </w:tc>
        <w:tc>
          <w:tcPr>
            <w:tcW w:w="6474" w:type="dxa"/>
          </w:tcPr>
          <w:p w14:paraId="5BC1F0F4" w14:textId="441861AB" w:rsidR="007129CA" w:rsidRPr="00886123" w:rsidRDefault="007129CA" w:rsidP="007129CA"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7129CA" w14:paraId="60E4A1D1" w14:textId="77777777" w:rsidTr="002A5576">
        <w:tc>
          <w:tcPr>
            <w:tcW w:w="484" w:type="dxa"/>
          </w:tcPr>
          <w:p w14:paraId="1DB1166C" w14:textId="77777777" w:rsidR="007129CA" w:rsidRDefault="007129CA" w:rsidP="007129CA"/>
        </w:tc>
        <w:tc>
          <w:tcPr>
            <w:tcW w:w="432" w:type="dxa"/>
          </w:tcPr>
          <w:p w14:paraId="2DB5FED5" w14:textId="77777777" w:rsidR="007129CA" w:rsidRPr="00886123" w:rsidRDefault="007129CA" w:rsidP="007129CA">
            <w:r w:rsidRPr="00886123">
              <w:t>D</w:t>
            </w:r>
          </w:p>
        </w:tc>
        <w:tc>
          <w:tcPr>
            <w:tcW w:w="6474" w:type="dxa"/>
          </w:tcPr>
          <w:p w14:paraId="39FE03CD" w14:textId="7667B9A8" w:rsidR="007129CA" w:rsidRPr="00886123" w:rsidRDefault="007129CA" w:rsidP="007129CA"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7129CA" w14:paraId="764D981C" w14:textId="77777777" w:rsidTr="002A5576">
        <w:tc>
          <w:tcPr>
            <w:tcW w:w="484" w:type="dxa"/>
          </w:tcPr>
          <w:p w14:paraId="3E20C0AB" w14:textId="77777777" w:rsidR="007129CA" w:rsidRDefault="007129CA" w:rsidP="007129CA"/>
        </w:tc>
        <w:tc>
          <w:tcPr>
            <w:tcW w:w="432" w:type="dxa"/>
          </w:tcPr>
          <w:p w14:paraId="098C2FA0" w14:textId="77777777" w:rsidR="007129CA" w:rsidRPr="00886123" w:rsidRDefault="007129CA" w:rsidP="007129CA">
            <w:r w:rsidRPr="00886123">
              <w:t>E</w:t>
            </w:r>
          </w:p>
        </w:tc>
        <w:tc>
          <w:tcPr>
            <w:tcW w:w="6474" w:type="dxa"/>
          </w:tcPr>
          <w:p w14:paraId="620BB5E2" w14:textId="044A4863" w:rsidR="007129CA" w:rsidRPr="00886123" w:rsidRDefault="007129CA" w:rsidP="007129CA"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770CEC" w14:paraId="02D7F467" w14:textId="77777777" w:rsidTr="002A5576">
        <w:tc>
          <w:tcPr>
            <w:tcW w:w="484" w:type="dxa"/>
          </w:tcPr>
          <w:p w14:paraId="19D1516D" w14:textId="77777777" w:rsidR="00770CEC" w:rsidRDefault="00770CEC" w:rsidP="00734B52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0E2D81C4" w14:textId="16228CFF" w:rsidR="00770CEC" w:rsidRPr="00886123" w:rsidRDefault="007129CA" w:rsidP="007129C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Diketahui</w:t>
            </w:r>
            <w:proofErr w:type="spellEnd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886123">
              <w:rPr>
                <w:rFonts w:ascii="Times New Roman" w:hAnsi="Times New Roman" w:cs="Times New Roman"/>
                <w:i/>
                <w:sz w:val="28"/>
                <w:szCs w:val="28"/>
              </w:rPr>
              <w:t>f</w:t>
            </w:r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 dan </w:t>
            </w:r>
            <w:r w:rsidRPr="00886123">
              <w:rPr>
                <w:rFonts w:ascii="Times New Roman" w:hAnsi="Times New Roman" w:cs="Times New Roman"/>
                <w:i/>
                <w:sz w:val="28"/>
                <w:szCs w:val="28"/>
              </w:rPr>
              <w:t>g</w:t>
            </w:r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fungsi</w:t>
            </w:r>
            <w:proofErr w:type="spellEnd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dalam</w:t>
            </w:r>
            <w:proofErr w:type="spellEnd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R yang </w:t>
            </w:r>
            <w:proofErr w:type="spellStart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didefinisikan</w:t>
            </w:r>
            <w:proofErr w:type="spellEnd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sebagai</w:t>
            </w:r>
            <w:proofErr w:type="spellEnd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2995A6F" wp14:editId="002F5A86">
                  <wp:extent cx="4086218" cy="209550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22.png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360" cy="210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</w:tr>
      <w:tr w:rsidR="007129CA" w14:paraId="15D5764D" w14:textId="77777777" w:rsidTr="002A5576">
        <w:tc>
          <w:tcPr>
            <w:tcW w:w="484" w:type="dxa"/>
          </w:tcPr>
          <w:p w14:paraId="31C7CFBD" w14:textId="77777777" w:rsidR="007129CA" w:rsidRDefault="007129CA" w:rsidP="007129CA"/>
        </w:tc>
        <w:tc>
          <w:tcPr>
            <w:tcW w:w="432" w:type="dxa"/>
          </w:tcPr>
          <w:p w14:paraId="5979419B" w14:textId="77777777" w:rsidR="007129CA" w:rsidRPr="00886123" w:rsidRDefault="007129CA" w:rsidP="007129CA">
            <w:r w:rsidRPr="00886123">
              <w:t>A</w:t>
            </w:r>
          </w:p>
        </w:tc>
        <w:tc>
          <w:tcPr>
            <w:tcW w:w="6474" w:type="dxa"/>
          </w:tcPr>
          <w:p w14:paraId="1BD6ADC7" w14:textId="2D7EE25A" w:rsidR="007129CA" w:rsidRPr="00886123" w:rsidRDefault="007129CA" w:rsidP="007129CA"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7129CA" w14:paraId="21101A66" w14:textId="77777777" w:rsidTr="002A5576">
        <w:tc>
          <w:tcPr>
            <w:tcW w:w="484" w:type="dxa"/>
          </w:tcPr>
          <w:p w14:paraId="392814A1" w14:textId="77777777" w:rsidR="007129CA" w:rsidRDefault="007129CA" w:rsidP="007129CA"/>
        </w:tc>
        <w:tc>
          <w:tcPr>
            <w:tcW w:w="432" w:type="dxa"/>
          </w:tcPr>
          <w:p w14:paraId="51AC4838" w14:textId="77777777" w:rsidR="007129CA" w:rsidRPr="00886123" w:rsidRDefault="007129CA" w:rsidP="007129CA">
            <w:r w:rsidRPr="00886123">
              <w:t>B</w:t>
            </w:r>
          </w:p>
        </w:tc>
        <w:tc>
          <w:tcPr>
            <w:tcW w:w="6474" w:type="dxa"/>
          </w:tcPr>
          <w:p w14:paraId="595B5D1D" w14:textId="77BE62D2" w:rsidR="007129CA" w:rsidRPr="00886123" w:rsidRDefault="007129CA" w:rsidP="007129CA"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7129CA" w14:paraId="60A089D7" w14:textId="77777777" w:rsidTr="002A5576">
        <w:tc>
          <w:tcPr>
            <w:tcW w:w="484" w:type="dxa"/>
          </w:tcPr>
          <w:p w14:paraId="01D16E03" w14:textId="77777777" w:rsidR="007129CA" w:rsidRDefault="007129CA" w:rsidP="007129CA"/>
        </w:tc>
        <w:tc>
          <w:tcPr>
            <w:tcW w:w="432" w:type="dxa"/>
          </w:tcPr>
          <w:p w14:paraId="5A7609FB" w14:textId="77777777" w:rsidR="007129CA" w:rsidRPr="00886123" w:rsidRDefault="007129CA" w:rsidP="007129CA">
            <w:r w:rsidRPr="00886123">
              <w:t>C</w:t>
            </w:r>
          </w:p>
        </w:tc>
        <w:tc>
          <w:tcPr>
            <w:tcW w:w="6474" w:type="dxa"/>
          </w:tcPr>
          <w:p w14:paraId="7D69D86B" w14:textId="5DE2011B" w:rsidR="007129CA" w:rsidRPr="00886123" w:rsidRDefault="007129CA" w:rsidP="007129CA"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7129CA" w14:paraId="12AEC263" w14:textId="77777777" w:rsidTr="002A5576">
        <w:tc>
          <w:tcPr>
            <w:tcW w:w="484" w:type="dxa"/>
          </w:tcPr>
          <w:p w14:paraId="09D4D872" w14:textId="77777777" w:rsidR="007129CA" w:rsidRDefault="007129CA" w:rsidP="007129CA"/>
        </w:tc>
        <w:tc>
          <w:tcPr>
            <w:tcW w:w="432" w:type="dxa"/>
          </w:tcPr>
          <w:p w14:paraId="45805100" w14:textId="77777777" w:rsidR="007129CA" w:rsidRPr="00886123" w:rsidRDefault="007129CA" w:rsidP="007129CA">
            <w:r w:rsidRPr="00886123">
              <w:t>D</w:t>
            </w:r>
          </w:p>
        </w:tc>
        <w:tc>
          <w:tcPr>
            <w:tcW w:w="6474" w:type="dxa"/>
          </w:tcPr>
          <w:p w14:paraId="66B040B1" w14:textId="42515B86" w:rsidR="007129CA" w:rsidRPr="00886123" w:rsidRDefault="007129CA" w:rsidP="007129CA"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7129CA" w14:paraId="6EF3FFCB" w14:textId="77777777" w:rsidTr="002A5576">
        <w:tc>
          <w:tcPr>
            <w:tcW w:w="484" w:type="dxa"/>
          </w:tcPr>
          <w:p w14:paraId="5563FBA6" w14:textId="77777777" w:rsidR="007129CA" w:rsidRDefault="007129CA" w:rsidP="007129CA"/>
        </w:tc>
        <w:tc>
          <w:tcPr>
            <w:tcW w:w="432" w:type="dxa"/>
          </w:tcPr>
          <w:p w14:paraId="77B9E52B" w14:textId="77777777" w:rsidR="007129CA" w:rsidRPr="00886123" w:rsidRDefault="007129CA" w:rsidP="007129CA">
            <w:r w:rsidRPr="00886123">
              <w:t>E</w:t>
            </w:r>
          </w:p>
        </w:tc>
        <w:tc>
          <w:tcPr>
            <w:tcW w:w="6474" w:type="dxa"/>
          </w:tcPr>
          <w:p w14:paraId="3199A8F8" w14:textId="4631010A" w:rsidR="007129CA" w:rsidRPr="00886123" w:rsidRDefault="007129CA" w:rsidP="007129CA"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770CEC" w14:paraId="1DF66E6C" w14:textId="77777777" w:rsidTr="002A5576">
        <w:tc>
          <w:tcPr>
            <w:tcW w:w="484" w:type="dxa"/>
          </w:tcPr>
          <w:p w14:paraId="21A8F673" w14:textId="77777777" w:rsidR="00770CEC" w:rsidRDefault="00770CEC" w:rsidP="00734B52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6A035C3D" w14:textId="46FB559F" w:rsidR="003D30B2" w:rsidRPr="00886123" w:rsidRDefault="007129CA" w:rsidP="003D30B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Jika </w:t>
            </w:r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3109DBD" wp14:editId="1F80217F">
                  <wp:extent cx="2028840" cy="238127"/>
                  <wp:effectExtent l="0" t="0" r="0" b="9525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23.png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40" cy="238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adalah</w:t>
            </w:r>
            <w:proofErr w:type="spellEnd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</w:tr>
      <w:tr w:rsidR="007129CA" w14:paraId="02387B79" w14:textId="77777777" w:rsidTr="002A5576">
        <w:tc>
          <w:tcPr>
            <w:tcW w:w="484" w:type="dxa"/>
          </w:tcPr>
          <w:p w14:paraId="11F6EC0B" w14:textId="77777777" w:rsidR="007129CA" w:rsidRDefault="007129CA" w:rsidP="007129CA"/>
        </w:tc>
        <w:tc>
          <w:tcPr>
            <w:tcW w:w="432" w:type="dxa"/>
          </w:tcPr>
          <w:p w14:paraId="48CA2E6C" w14:textId="77777777" w:rsidR="007129CA" w:rsidRPr="00886123" w:rsidRDefault="007129CA" w:rsidP="007129CA">
            <w:r w:rsidRPr="00886123">
              <w:t>A</w:t>
            </w:r>
          </w:p>
        </w:tc>
        <w:tc>
          <w:tcPr>
            <w:tcW w:w="6474" w:type="dxa"/>
          </w:tcPr>
          <w:p w14:paraId="0F63C991" w14:textId="24973B48" w:rsidR="007129CA" w:rsidRPr="00886123" w:rsidRDefault="007129CA" w:rsidP="007129CA"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8C9F420" wp14:editId="56A74797">
                  <wp:extent cx="404813" cy="348977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23A.png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618" cy="349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9CA" w14:paraId="2A4EDCCB" w14:textId="77777777" w:rsidTr="002A5576">
        <w:tc>
          <w:tcPr>
            <w:tcW w:w="484" w:type="dxa"/>
          </w:tcPr>
          <w:p w14:paraId="4BE5827C" w14:textId="77777777" w:rsidR="007129CA" w:rsidRDefault="007129CA" w:rsidP="007129CA"/>
        </w:tc>
        <w:tc>
          <w:tcPr>
            <w:tcW w:w="432" w:type="dxa"/>
          </w:tcPr>
          <w:p w14:paraId="3ECBAB5C" w14:textId="77777777" w:rsidR="007129CA" w:rsidRPr="00886123" w:rsidRDefault="007129CA" w:rsidP="007129CA">
            <w:r w:rsidRPr="00886123">
              <w:t>B</w:t>
            </w:r>
          </w:p>
        </w:tc>
        <w:tc>
          <w:tcPr>
            <w:tcW w:w="6474" w:type="dxa"/>
          </w:tcPr>
          <w:p w14:paraId="2679D0E0" w14:textId="6A724F22" w:rsidR="007129CA" w:rsidRPr="00886123" w:rsidRDefault="007129CA" w:rsidP="007129CA"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E52BF0B" wp14:editId="0777CDDC">
                  <wp:extent cx="400050" cy="384048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23B.png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584" cy="384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9CA" w14:paraId="192CF7F1" w14:textId="77777777" w:rsidTr="002A5576">
        <w:tc>
          <w:tcPr>
            <w:tcW w:w="484" w:type="dxa"/>
          </w:tcPr>
          <w:p w14:paraId="2E793329" w14:textId="77777777" w:rsidR="007129CA" w:rsidRDefault="007129CA" w:rsidP="007129CA"/>
        </w:tc>
        <w:tc>
          <w:tcPr>
            <w:tcW w:w="432" w:type="dxa"/>
          </w:tcPr>
          <w:p w14:paraId="7AAC7672" w14:textId="77777777" w:rsidR="007129CA" w:rsidRPr="00886123" w:rsidRDefault="007129CA" w:rsidP="007129CA">
            <w:r w:rsidRPr="00886123">
              <w:t>C</w:t>
            </w:r>
          </w:p>
        </w:tc>
        <w:tc>
          <w:tcPr>
            <w:tcW w:w="6474" w:type="dxa"/>
          </w:tcPr>
          <w:p w14:paraId="4548E95A" w14:textId="1A2121A1" w:rsidR="007129CA" w:rsidRPr="00886123" w:rsidRDefault="007129CA" w:rsidP="007129CA"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413D384" wp14:editId="07A62102">
                  <wp:extent cx="502524" cy="171450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23C.png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238" cy="173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9CA" w14:paraId="16BC46C8" w14:textId="77777777" w:rsidTr="002A5576">
        <w:tc>
          <w:tcPr>
            <w:tcW w:w="484" w:type="dxa"/>
          </w:tcPr>
          <w:p w14:paraId="6D308EA6" w14:textId="77777777" w:rsidR="007129CA" w:rsidRDefault="007129CA" w:rsidP="007129CA"/>
        </w:tc>
        <w:tc>
          <w:tcPr>
            <w:tcW w:w="432" w:type="dxa"/>
          </w:tcPr>
          <w:p w14:paraId="7ADD55AF" w14:textId="77777777" w:rsidR="007129CA" w:rsidRPr="00886123" w:rsidRDefault="007129CA" w:rsidP="007129CA">
            <w:r w:rsidRPr="00886123">
              <w:t>D</w:t>
            </w:r>
          </w:p>
        </w:tc>
        <w:tc>
          <w:tcPr>
            <w:tcW w:w="6474" w:type="dxa"/>
          </w:tcPr>
          <w:p w14:paraId="182D239F" w14:textId="0B4D0A18" w:rsidR="007129CA" w:rsidRPr="00886123" w:rsidRDefault="007129CA" w:rsidP="007129CA"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588EF52" wp14:editId="1151E3E6">
                  <wp:extent cx="496219" cy="180975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23D.png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696" cy="181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9CA" w14:paraId="7ECD9190" w14:textId="77777777" w:rsidTr="002A5576">
        <w:tc>
          <w:tcPr>
            <w:tcW w:w="484" w:type="dxa"/>
          </w:tcPr>
          <w:p w14:paraId="4FF42D17" w14:textId="77777777" w:rsidR="007129CA" w:rsidRDefault="007129CA" w:rsidP="007129CA"/>
        </w:tc>
        <w:tc>
          <w:tcPr>
            <w:tcW w:w="432" w:type="dxa"/>
          </w:tcPr>
          <w:p w14:paraId="65729B4D" w14:textId="77777777" w:rsidR="007129CA" w:rsidRPr="00886123" w:rsidRDefault="007129CA" w:rsidP="007129CA">
            <w:r w:rsidRPr="00886123">
              <w:t>E</w:t>
            </w:r>
          </w:p>
        </w:tc>
        <w:tc>
          <w:tcPr>
            <w:tcW w:w="6474" w:type="dxa"/>
          </w:tcPr>
          <w:p w14:paraId="78BCD1E7" w14:textId="0DA0B07F" w:rsidR="007129CA" w:rsidRPr="00886123" w:rsidRDefault="007129CA" w:rsidP="007129CA"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89FA59E" wp14:editId="4FA1820D">
                  <wp:extent cx="645054" cy="219075"/>
                  <wp:effectExtent l="0" t="0" r="3175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23E.png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553" cy="219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CEC" w14:paraId="0D5A6669" w14:textId="77777777" w:rsidTr="002A5576">
        <w:tc>
          <w:tcPr>
            <w:tcW w:w="484" w:type="dxa"/>
          </w:tcPr>
          <w:p w14:paraId="2F562AE3" w14:textId="77777777" w:rsidR="00770CEC" w:rsidRDefault="00770CEC" w:rsidP="00734B52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17B81DC2" w14:textId="5CF64FD7" w:rsidR="009F127C" w:rsidRPr="00886123" w:rsidRDefault="007129CA" w:rsidP="00414849">
            <w:pPr>
              <w:spacing w:line="276" w:lineRule="auto"/>
              <w:jc w:val="both"/>
            </w:pPr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Jika </w:t>
            </w:r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061C684" wp14:editId="7209A6DE">
                  <wp:extent cx="2057415" cy="190501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24.png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15" cy="190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adalah</w:t>
            </w:r>
            <w:proofErr w:type="spellEnd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</w:tr>
      <w:tr w:rsidR="007129CA" w14:paraId="2FFA4279" w14:textId="77777777" w:rsidTr="002A5576">
        <w:tc>
          <w:tcPr>
            <w:tcW w:w="484" w:type="dxa"/>
          </w:tcPr>
          <w:p w14:paraId="60176FD5" w14:textId="77777777" w:rsidR="007129CA" w:rsidRDefault="007129CA" w:rsidP="007129CA"/>
        </w:tc>
        <w:tc>
          <w:tcPr>
            <w:tcW w:w="432" w:type="dxa"/>
          </w:tcPr>
          <w:p w14:paraId="7E2A263A" w14:textId="77777777" w:rsidR="007129CA" w:rsidRPr="00886123" w:rsidRDefault="007129CA" w:rsidP="007129CA">
            <w:r w:rsidRPr="00886123">
              <w:t>A</w:t>
            </w:r>
          </w:p>
        </w:tc>
        <w:tc>
          <w:tcPr>
            <w:tcW w:w="6474" w:type="dxa"/>
          </w:tcPr>
          <w:p w14:paraId="320975D5" w14:textId="1F11A2C4" w:rsidR="007129CA" w:rsidRPr="00886123" w:rsidRDefault="007129CA" w:rsidP="007129CA"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29DF12E" wp14:editId="003A1921">
                  <wp:extent cx="266702" cy="257177"/>
                  <wp:effectExtent l="0" t="0" r="0" b="9525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24A.png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2" cy="257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9CA" w14:paraId="557E19F7" w14:textId="77777777" w:rsidTr="002A5576">
        <w:tc>
          <w:tcPr>
            <w:tcW w:w="484" w:type="dxa"/>
          </w:tcPr>
          <w:p w14:paraId="2ED4EA7C" w14:textId="77777777" w:rsidR="007129CA" w:rsidRDefault="007129CA" w:rsidP="007129CA"/>
        </w:tc>
        <w:tc>
          <w:tcPr>
            <w:tcW w:w="432" w:type="dxa"/>
          </w:tcPr>
          <w:p w14:paraId="3934584F" w14:textId="77777777" w:rsidR="007129CA" w:rsidRPr="00886123" w:rsidRDefault="007129CA" w:rsidP="007129CA">
            <w:r w:rsidRPr="00886123">
              <w:t>B</w:t>
            </w:r>
          </w:p>
        </w:tc>
        <w:tc>
          <w:tcPr>
            <w:tcW w:w="6474" w:type="dxa"/>
          </w:tcPr>
          <w:p w14:paraId="282CB08F" w14:textId="4FE2A8EF" w:rsidR="007129CA" w:rsidRPr="00886123" w:rsidRDefault="007129CA" w:rsidP="007129CA"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577AE29" wp14:editId="1B614692">
                  <wp:extent cx="228602" cy="252414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24B.png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2" cy="252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9CA" w14:paraId="35034BC1" w14:textId="77777777" w:rsidTr="002A5576">
        <w:tc>
          <w:tcPr>
            <w:tcW w:w="484" w:type="dxa"/>
          </w:tcPr>
          <w:p w14:paraId="61B70586" w14:textId="77777777" w:rsidR="007129CA" w:rsidRDefault="007129CA" w:rsidP="007129CA"/>
        </w:tc>
        <w:tc>
          <w:tcPr>
            <w:tcW w:w="432" w:type="dxa"/>
          </w:tcPr>
          <w:p w14:paraId="455BDBFE" w14:textId="77777777" w:rsidR="007129CA" w:rsidRPr="00886123" w:rsidRDefault="007129CA" w:rsidP="007129CA">
            <w:r w:rsidRPr="00886123">
              <w:t>C</w:t>
            </w:r>
          </w:p>
        </w:tc>
        <w:tc>
          <w:tcPr>
            <w:tcW w:w="6474" w:type="dxa"/>
          </w:tcPr>
          <w:p w14:paraId="701371D8" w14:textId="7DDD0330" w:rsidR="007129CA" w:rsidRPr="00886123" w:rsidRDefault="007129CA" w:rsidP="007129CA"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2D03277" wp14:editId="282CB39B">
                  <wp:extent cx="228602" cy="261939"/>
                  <wp:effectExtent l="0" t="0" r="0" b="508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24C.png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2" cy="261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9CA" w14:paraId="2F975722" w14:textId="77777777" w:rsidTr="002A5576">
        <w:tc>
          <w:tcPr>
            <w:tcW w:w="484" w:type="dxa"/>
          </w:tcPr>
          <w:p w14:paraId="5A7DEE53" w14:textId="77777777" w:rsidR="007129CA" w:rsidRDefault="007129CA" w:rsidP="007129CA"/>
        </w:tc>
        <w:tc>
          <w:tcPr>
            <w:tcW w:w="432" w:type="dxa"/>
          </w:tcPr>
          <w:p w14:paraId="2C2CBD5F" w14:textId="77777777" w:rsidR="007129CA" w:rsidRPr="00886123" w:rsidRDefault="007129CA" w:rsidP="007129CA">
            <w:r w:rsidRPr="00886123">
              <w:t>D</w:t>
            </w:r>
          </w:p>
        </w:tc>
        <w:tc>
          <w:tcPr>
            <w:tcW w:w="6474" w:type="dxa"/>
          </w:tcPr>
          <w:p w14:paraId="4B69A979" w14:textId="55F319DF" w:rsidR="007129CA" w:rsidRPr="00886123" w:rsidRDefault="007129CA" w:rsidP="007129CA"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A3474AC" wp14:editId="796CE391">
                  <wp:extent cx="280990" cy="238127"/>
                  <wp:effectExtent l="0" t="0" r="508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24D.png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90" cy="238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9CA" w14:paraId="2B4FE2A5" w14:textId="77777777" w:rsidTr="002A5576">
        <w:tc>
          <w:tcPr>
            <w:tcW w:w="484" w:type="dxa"/>
          </w:tcPr>
          <w:p w14:paraId="5BF67476" w14:textId="77777777" w:rsidR="007129CA" w:rsidRDefault="007129CA" w:rsidP="007129CA"/>
        </w:tc>
        <w:tc>
          <w:tcPr>
            <w:tcW w:w="432" w:type="dxa"/>
          </w:tcPr>
          <w:p w14:paraId="18DECD27" w14:textId="77777777" w:rsidR="007129CA" w:rsidRPr="00886123" w:rsidRDefault="007129CA" w:rsidP="007129CA">
            <w:r w:rsidRPr="00886123">
              <w:t>E</w:t>
            </w:r>
          </w:p>
        </w:tc>
        <w:tc>
          <w:tcPr>
            <w:tcW w:w="6474" w:type="dxa"/>
          </w:tcPr>
          <w:p w14:paraId="3671156E" w14:textId="61631FE5" w:rsidR="007129CA" w:rsidRPr="00886123" w:rsidRDefault="007129CA" w:rsidP="007129CA"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2CB7586" wp14:editId="42686DA5">
                  <wp:extent cx="261939" cy="247652"/>
                  <wp:effectExtent l="0" t="0" r="508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24E.png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9" cy="247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CEC" w14:paraId="3753EF10" w14:textId="77777777" w:rsidTr="002A5576">
        <w:tc>
          <w:tcPr>
            <w:tcW w:w="484" w:type="dxa"/>
          </w:tcPr>
          <w:p w14:paraId="32B6AAEF" w14:textId="77777777" w:rsidR="00770CEC" w:rsidRDefault="00770CEC" w:rsidP="00734B52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24C8683F" w14:textId="61E0D50E" w:rsidR="00143DC4" w:rsidRPr="00886123" w:rsidRDefault="007129CA" w:rsidP="00734B52"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Jika </w:t>
            </w:r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95A567A" wp14:editId="69B4385F">
                  <wp:extent cx="3890962" cy="197534"/>
                  <wp:effectExtent l="0" t="0" r="0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25.1.png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0025" cy="200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</w:tr>
      <w:tr w:rsidR="007129CA" w14:paraId="70AFFAE8" w14:textId="77777777" w:rsidTr="002A5576">
        <w:tc>
          <w:tcPr>
            <w:tcW w:w="484" w:type="dxa"/>
          </w:tcPr>
          <w:p w14:paraId="2A06F8CE" w14:textId="77777777" w:rsidR="007129CA" w:rsidRDefault="007129CA" w:rsidP="007129CA"/>
        </w:tc>
        <w:tc>
          <w:tcPr>
            <w:tcW w:w="432" w:type="dxa"/>
          </w:tcPr>
          <w:p w14:paraId="6883AEF5" w14:textId="77777777" w:rsidR="007129CA" w:rsidRPr="00886123" w:rsidRDefault="007129CA" w:rsidP="007129CA">
            <w:r w:rsidRPr="00886123">
              <w:t>A</w:t>
            </w:r>
          </w:p>
        </w:tc>
        <w:tc>
          <w:tcPr>
            <w:tcW w:w="6474" w:type="dxa"/>
          </w:tcPr>
          <w:p w14:paraId="1EDBC8B8" w14:textId="6600CC8F" w:rsidR="007129CA" w:rsidRPr="00886123" w:rsidRDefault="007129CA" w:rsidP="007129CA"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7B472C6" wp14:editId="70A3F430">
                  <wp:extent cx="1028708" cy="204789"/>
                  <wp:effectExtent l="0" t="0" r="0" b="508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25A.png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8" cy="204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9CA" w14:paraId="42330791" w14:textId="77777777" w:rsidTr="002A5576">
        <w:tc>
          <w:tcPr>
            <w:tcW w:w="484" w:type="dxa"/>
          </w:tcPr>
          <w:p w14:paraId="2A397BBC" w14:textId="77777777" w:rsidR="007129CA" w:rsidRDefault="007129CA" w:rsidP="007129CA"/>
        </w:tc>
        <w:tc>
          <w:tcPr>
            <w:tcW w:w="432" w:type="dxa"/>
          </w:tcPr>
          <w:p w14:paraId="7A4CB309" w14:textId="77777777" w:rsidR="007129CA" w:rsidRPr="00886123" w:rsidRDefault="007129CA" w:rsidP="007129CA">
            <w:r w:rsidRPr="00886123">
              <w:t>B</w:t>
            </w:r>
          </w:p>
        </w:tc>
        <w:tc>
          <w:tcPr>
            <w:tcW w:w="6474" w:type="dxa"/>
          </w:tcPr>
          <w:p w14:paraId="6B7D5501" w14:textId="5CDBC29B" w:rsidR="007129CA" w:rsidRPr="00886123" w:rsidRDefault="007129CA" w:rsidP="007129CA"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5C5A72C" wp14:editId="3AAB2E48">
                  <wp:extent cx="981082" cy="171451"/>
                  <wp:effectExtent l="0" t="0" r="9525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25B.png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82" cy="171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9CA" w14:paraId="09F5235C" w14:textId="77777777" w:rsidTr="002A5576">
        <w:tc>
          <w:tcPr>
            <w:tcW w:w="484" w:type="dxa"/>
          </w:tcPr>
          <w:p w14:paraId="3AB6176C" w14:textId="77777777" w:rsidR="007129CA" w:rsidRDefault="007129CA" w:rsidP="007129CA"/>
        </w:tc>
        <w:tc>
          <w:tcPr>
            <w:tcW w:w="432" w:type="dxa"/>
          </w:tcPr>
          <w:p w14:paraId="76AD6A97" w14:textId="77777777" w:rsidR="007129CA" w:rsidRPr="00886123" w:rsidRDefault="007129CA" w:rsidP="007129CA">
            <w:r w:rsidRPr="00886123">
              <w:t>C</w:t>
            </w:r>
          </w:p>
        </w:tc>
        <w:tc>
          <w:tcPr>
            <w:tcW w:w="6474" w:type="dxa"/>
          </w:tcPr>
          <w:p w14:paraId="75DF1352" w14:textId="541B5E31" w:rsidR="007129CA" w:rsidRPr="00886123" w:rsidRDefault="007129CA" w:rsidP="007129CA"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8F95611" wp14:editId="5067A2F7">
                  <wp:extent cx="933457" cy="166689"/>
                  <wp:effectExtent l="0" t="0" r="0" b="508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25C.png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7" cy="166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9CA" w14:paraId="23EAB31D" w14:textId="77777777" w:rsidTr="002A5576">
        <w:tc>
          <w:tcPr>
            <w:tcW w:w="484" w:type="dxa"/>
          </w:tcPr>
          <w:p w14:paraId="1C5A298F" w14:textId="77777777" w:rsidR="007129CA" w:rsidRDefault="007129CA" w:rsidP="007129CA"/>
        </w:tc>
        <w:tc>
          <w:tcPr>
            <w:tcW w:w="432" w:type="dxa"/>
          </w:tcPr>
          <w:p w14:paraId="49F92213" w14:textId="77777777" w:rsidR="007129CA" w:rsidRPr="00886123" w:rsidRDefault="007129CA" w:rsidP="007129CA">
            <w:r w:rsidRPr="00886123">
              <w:t>D</w:t>
            </w:r>
          </w:p>
        </w:tc>
        <w:tc>
          <w:tcPr>
            <w:tcW w:w="6474" w:type="dxa"/>
          </w:tcPr>
          <w:p w14:paraId="759D058C" w14:textId="32E3C0F0" w:rsidR="007129CA" w:rsidRPr="00886123" w:rsidRDefault="007129CA" w:rsidP="007129CA"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66D7D8B" wp14:editId="11762CD8">
                  <wp:extent cx="890594" cy="180976"/>
                  <wp:effectExtent l="0" t="0" r="5080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25D.png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594" cy="180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9CA" w14:paraId="5C859208" w14:textId="77777777" w:rsidTr="002A5576">
        <w:tc>
          <w:tcPr>
            <w:tcW w:w="484" w:type="dxa"/>
          </w:tcPr>
          <w:p w14:paraId="7DE61EB2" w14:textId="77777777" w:rsidR="007129CA" w:rsidRDefault="007129CA" w:rsidP="007129CA"/>
        </w:tc>
        <w:tc>
          <w:tcPr>
            <w:tcW w:w="432" w:type="dxa"/>
          </w:tcPr>
          <w:p w14:paraId="00349797" w14:textId="77777777" w:rsidR="007129CA" w:rsidRPr="00886123" w:rsidRDefault="007129CA" w:rsidP="007129CA">
            <w:r w:rsidRPr="00886123">
              <w:t>E</w:t>
            </w:r>
          </w:p>
        </w:tc>
        <w:tc>
          <w:tcPr>
            <w:tcW w:w="6474" w:type="dxa"/>
          </w:tcPr>
          <w:p w14:paraId="7CA83852" w14:textId="7DA30ACB" w:rsidR="007129CA" w:rsidRPr="00886123" w:rsidRDefault="007129CA" w:rsidP="007129CA"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2E21404" wp14:editId="6626CA79">
                  <wp:extent cx="904882" cy="185739"/>
                  <wp:effectExtent l="0" t="0" r="0" b="508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25E.png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82" cy="185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CEC" w14:paraId="6E028560" w14:textId="77777777" w:rsidTr="002A5576">
        <w:tc>
          <w:tcPr>
            <w:tcW w:w="484" w:type="dxa"/>
          </w:tcPr>
          <w:p w14:paraId="0B4028E2" w14:textId="77777777" w:rsidR="00770CEC" w:rsidRDefault="00770CEC" w:rsidP="00734B52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376D0FC3" w14:textId="64B4FA42" w:rsidR="00C54AE6" w:rsidRPr="00886123" w:rsidRDefault="007129CA" w:rsidP="00734B52"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Jika </w:t>
            </w:r>
            <w:proofErr w:type="spellStart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diketahui</w:t>
            </w:r>
            <w:proofErr w:type="spellEnd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E30B6C3" wp14:editId="6E2D70D8">
                  <wp:extent cx="1338706" cy="161608"/>
                  <wp:effectExtent l="0" t="0" r="0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26.1.png"/>
                          <pic:cNvPicPr/>
                        </pic:nvPicPr>
                        <pic:blipFill rotWithShape="1"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016" t="8124" b="-1"/>
                          <a:stretch/>
                        </pic:blipFill>
                        <pic:spPr bwMode="auto">
                          <a:xfrm>
                            <a:off x="0" y="0"/>
                            <a:ext cx="1341134" cy="161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hasil</w:t>
            </w:r>
            <w:proofErr w:type="spellEnd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komposisi</w:t>
            </w:r>
            <w:proofErr w:type="spellEnd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fungsi</w:t>
            </w:r>
            <w:proofErr w:type="spellEnd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23988">
              <w:rPr>
                <w:rFonts w:ascii="Times New Roman" w:hAnsi="Times New Roman" w:cs="Times New Roman"/>
                <w:noProof/>
                <w:sz w:val="28"/>
                <w:szCs w:val="28"/>
              </w:rPr>
              <w:t>g(</w:t>
            </w:r>
            <w:proofErr w:type="gramStart"/>
            <w:r w:rsidR="00C23988">
              <w:rPr>
                <w:rFonts w:ascii="Times New Roman" w:hAnsi="Times New Roman" w:cs="Times New Roman"/>
                <w:noProof/>
                <w:sz w:val="28"/>
                <w:szCs w:val="28"/>
              </w:rPr>
              <w:t>2)</w:t>
            </w:r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gramEnd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</w:tr>
      <w:tr w:rsidR="007129CA" w14:paraId="12F8CA02" w14:textId="77777777" w:rsidTr="002A5576">
        <w:tc>
          <w:tcPr>
            <w:tcW w:w="484" w:type="dxa"/>
          </w:tcPr>
          <w:p w14:paraId="71C3B666" w14:textId="77777777" w:rsidR="007129CA" w:rsidRDefault="007129CA" w:rsidP="007129CA"/>
        </w:tc>
        <w:tc>
          <w:tcPr>
            <w:tcW w:w="432" w:type="dxa"/>
          </w:tcPr>
          <w:p w14:paraId="7C395113" w14:textId="77777777" w:rsidR="007129CA" w:rsidRPr="00886123" w:rsidRDefault="007129CA" w:rsidP="007129CA">
            <w:r w:rsidRPr="00886123">
              <w:t>A</w:t>
            </w:r>
          </w:p>
        </w:tc>
        <w:tc>
          <w:tcPr>
            <w:tcW w:w="6474" w:type="dxa"/>
          </w:tcPr>
          <w:p w14:paraId="3DE84701" w14:textId="170C6F3D" w:rsidR="007129CA" w:rsidRPr="00886123" w:rsidRDefault="00C23988" w:rsidP="007129CA"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</w:p>
        </w:tc>
      </w:tr>
      <w:tr w:rsidR="007129CA" w14:paraId="2DA98A1E" w14:textId="77777777" w:rsidTr="002A5576">
        <w:tc>
          <w:tcPr>
            <w:tcW w:w="484" w:type="dxa"/>
          </w:tcPr>
          <w:p w14:paraId="6D6A5DA1" w14:textId="77777777" w:rsidR="007129CA" w:rsidRDefault="007129CA" w:rsidP="007129CA"/>
        </w:tc>
        <w:tc>
          <w:tcPr>
            <w:tcW w:w="432" w:type="dxa"/>
          </w:tcPr>
          <w:p w14:paraId="2496DE74" w14:textId="77777777" w:rsidR="007129CA" w:rsidRPr="00886123" w:rsidRDefault="007129CA" w:rsidP="007129CA">
            <w:r w:rsidRPr="00886123">
              <w:t>B</w:t>
            </w:r>
          </w:p>
        </w:tc>
        <w:tc>
          <w:tcPr>
            <w:tcW w:w="6474" w:type="dxa"/>
          </w:tcPr>
          <w:p w14:paraId="4AE0D072" w14:textId="1E5FDEDF" w:rsidR="007129CA" w:rsidRPr="00886123" w:rsidRDefault="00C23988" w:rsidP="007129CA"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</w:p>
        </w:tc>
      </w:tr>
      <w:tr w:rsidR="007129CA" w14:paraId="7BA25657" w14:textId="77777777" w:rsidTr="002A5576">
        <w:tc>
          <w:tcPr>
            <w:tcW w:w="484" w:type="dxa"/>
          </w:tcPr>
          <w:p w14:paraId="5C247F88" w14:textId="77777777" w:rsidR="007129CA" w:rsidRDefault="007129CA" w:rsidP="007129CA"/>
        </w:tc>
        <w:tc>
          <w:tcPr>
            <w:tcW w:w="432" w:type="dxa"/>
          </w:tcPr>
          <w:p w14:paraId="7F3D6E0D" w14:textId="77777777" w:rsidR="007129CA" w:rsidRPr="00886123" w:rsidRDefault="007129CA" w:rsidP="007129CA">
            <w:r w:rsidRPr="00886123">
              <w:t>C</w:t>
            </w:r>
          </w:p>
        </w:tc>
        <w:tc>
          <w:tcPr>
            <w:tcW w:w="6474" w:type="dxa"/>
          </w:tcPr>
          <w:p w14:paraId="72B3ED45" w14:textId="061A5CF1" w:rsidR="007129CA" w:rsidRPr="00886123" w:rsidRDefault="00C23988" w:rsidP="007129CA"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</w:p>
        </w:tc>
      </w:tr>
      <w:tr w:rsidR="007129CA" w14:paraId="0A6D5E74" w14:textId="77777777" w:rsidTr="002A5576">
        <w:tc>
          <w:tcPr>
            <w:tcW w:w="484" w:type="dxa"/>
          </w:tcPr>
          <w:p w14:paraId="1DD74590" w14:textId="77777777" w:rsidR="007129CA" w:rsidRDefault="007129CA" w:rsidP="007129CA"/>
        </w:tc>
        <w:tc>
          <w:tcPr>
            <w:tcW w:w="432" w:type="dxa"/>
          </w:tcPr>
          <w:p w14:paraId="669465D3" w14:textId="77777777" w:rsidR="007129CA" w:rsidRPr="00886123" w:rsidRDefault="007129CA" w:rsidP="007129CA">
            <w:r w:rsidRPr="00886123">
              <w:t>D</w:t>
            </w:r>
          </w:p>
        </w:tc>
        <w:tc>
          <w:tcPr>
            <w:tcW w:w="6474" w:type="dxa"/>
          </w:tcPr>
          <w:p w14:paraId="6613388D" w14:textId="0CB8D675" w:rsidR="007129CA" w:rsidRPr="00886123" w:rsidRDefault="00C23988" w:rsidP="007129CA"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0</w:t>
            </w:r>
          </w:p>
        </w:tc>
      </w:tr>
      <w:tr w:rsidR="007129CA" w14:paraId="79806ED8" w14:textId="77777777" w:rsidTr="002A5576">
        <w:tc>
          <w:tcPr>
            <w:tcW w:w="484" w:type="dxa"/>
          </w:tcPr>
          <w:p w14:paraId="20CD4AD4" w14:textId="77777777" w:rsidR="007129CA" w:rsidRDefault="007129CA" w:rsidP="007129CA"/>
        </w:tc>
        <w:tc>
          <w:tcPr>
            <w:tcW w:w="432" w:type="dxa"/>
          </w:tcPr>
          <w:p w14:paraId="7EBC73D0" w14:textId="77777777" w:rsidR="007129CA" w:rsidRPr="00886123" w:rsidRDefault="007129CA" w:rsidP="007129CA">
            <w:r w:rsidRPr="00886123">
              <w:t>E</w:t>
            </w:r>
          </w:p>
        </w:tc>
        <w:tc>
          <w:tcPr>
            <w:tcW w:w="6474" w:type="dxa"/>
          </w:tcPr>
          <w:p w14:paraId="1EB3F9BC" w14:textId="0E26CCBD" w:rsidR="007129CA" w:rsidRPr="00886123" w:rsidRDefault="00C23988" w:rsidP="007129CA"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-2</w:t>
            </w:r>
          </w:p>
        </w:tc>
      </w:tr>
      <w:tr w:rsidR="00770CEC" w14:paraId="1ADE59C6" w14:textId="77777777" w:rsidTr="002A5576">
        <w:tc>
          <w:tcPr>
            <w:tcW w:w="484" w:type="dxa"/>
          </w:tcPr>
          <w:p w14:paraId="4F295498" w14:textId="77777777" w:rsidR="00770CEC" w:rsidRDefault="00770CEC" w:rsidP="00734B52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7F9F3C6F" w14:textId="6EEFEDD7" w:rsidR="00770CEC" w:rsidRPr="00886123" w:rsidRDefault="007129CA" w:rsidP="007129CA">
            <w:pPr>
              <w:tabs>
                <w:tab w:val="left" w:pos="1178"/>
              </w:tabs>
            </w:pPr>
            <w:proofErr w:type="spellStart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Diketahui</w:t>
            </w:r>
            <w:proofErr w:type="spellEnd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DED389A" wp14:editId="18EDAF24">
                  <wp:extent cx="2605088" cy="271463"/>
                  <wp:effectExtent l="0" t="0" r="5080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27.png"/>
                          <pic:cNvPicPr/>
                        </pic:nvPicPr>
                        <pic:blipFill rotWithShape="1"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23265" b="-39251"/>
                          <a:stretch/>
                        </pic:blipFill>
                        <pic:spPr bwMode="auto">
                          <a:xfrm>
                            <a:off x="0" y="0"/>
                            <a:ext cx="2609351" cy="27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DB144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="00DB1444">
              <w:rPr>
                <w:rFonts w:ascii="Times New Roman" w:hAnsi="Times New Roman" w:cs="Times New Roman"/>
                <w:sz w:val="28"/>
                <w:szCs w:val="28"/>
              </w:rPr>
              <w:t>f+</w:t>
            </w:r>
            <w:proofErr w:type="gramStart"/>
            <w:r w:rsidR="00DB1444"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proofErr w:type="spellEnd"/>
            <w:r w:rsidR="00DB1444">
              <w:rPr>
                <w:rFonts w:ascii="Times New Roman" w:hAnsi="Times New Roman" w:cs="Times New Roman"/>
                <w:sz w:val="28"/>
                <w:szCs w:val="28"/>
              </w:rPr>
              <w:t>)(</w:t>
            </w:r>
            <w:proofErr w:type="gramEnd"/>
            <w:r w:rsidR="00DB1444">
              <w:rPr>
                <w:rFonts w:ascii="Times New Roman" w:hAnsi="Times New Roman" w:cs="Times New Roman"/>
                <w:sz w:val="28"/>
                <w:szCs w:val="28"/>
              </w:rPr>
              <w:t>x)=</w:t>
            </w:r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</w:tr>
      <w:tr w:rsidR="007129CA" w14:paraId="2554732F" w14:textId="77777777" w:rsidTr="002A5576">
        <w:tc>
          <w:tcPr>
            <w:tcW w:w="484" w:type="dxa"/>
          </w:tcPr>
          <w:p w14:paraId="5F26C6B0" w14:textId="77777777" w:rsidR="007129CA" w:rsidRDefault="007129CA" w:rsidP="007129CA"/>
        </w:tc>
        <w:tc>
          <w:tcPr>
            <w:tcW w:w="432" w:type="dxa"/>
          </w:tcPr>
          <w:p w14:paraId="6DA12BE5" w14:textId="77777777" w:rsidR="007129CA" w:rsidRPr="00886123" w:rsidRDefault="007129CA" w:rsidP="007129CA">
            <w:r w:rsidRPr="00886123">
              <w:t>A</w:t>
            </w:r>
          </w:p>
        </w:tc>
        <w:tc>
          <w:tcPr>
            <w:tcW w:w="6474" w:type="dxa"/>
          </w:tcPr>
          <w:p w14:paraId="5B1DE7DA" w14:textId="7EB78F2C" w:rsidR="007129CA" w:rsidRPr="00886123" w:rsidRDefault="00DB1444" w:rsidP="007129CA"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7129CA" w:rsidRPr="00886123">
              <w:rPr>
                <w:rFonts w:ascii="Times New Roman" w:hAnsi="Times New Roman" w:cs="Times New Roman"/>
                <w:sz w:val="28"/>
                <w:szCs w:val="28"/>
              </w:rPr>
              <w:t>x-2</w:t>
            </w:r>
          </w:p>
        </w:tc>
      </w:tr>
      <w:tr w:rsidR="007129CA" w14:paraId="075ABA8C" w14:textId="77777777" w:rsidTr="002A5576">
        <w:tc>
          <w:tcPr>
            <w:tcW w:w="484" w:type="dxa"/>
          </w:tcPr>
          <w:p w14:paraId="33D39583" w14:textId="77777777" w:rsidR="007129CA" w:rsidRDefault="007129CA" w:rsidP="007129CA"/>
        </w:tc>
        <w:tc>
          <w:tcPr>
            <w:tcW w:w="432" w:type="dxa"/>
          </w:tcPr>
          <w:p w14:paraId="571B8859" w14:textId="77777777" w:rsidR="007129CA" w:rsidRPr="00886123" w:rsidRDefault="007129CA" w:rsidP="007129CA">
            <w:r w:rsidRPr="00886123">
              <w:t>B</w:t>
            </w:r>
          </w:p>
        </w:tc>
        <w:tc>
          <w:tcPr>
            <w:tcW w:w="6474" w:type="dxa"/>
          </w:tcPr>
          <w:p w14:paraId="564A9C4B" w14:textId="01242326" w:rsidR="007129CA" w:rsidRPr="00886123" w:rsidRDefault="00DB1444" w:rsidP="007129CA"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7129CA" w:rsidRPr="00886123">
              <w:rPr>
                <w:rFonts w:ascii="Times New Roman" w:hAnsi="Times New Roman" w:cs="Times New Roman"/>
                <w:sz w:val="28"/>
                <w:szCs w:val="28"/>
              </w:rPr>
              <w:t>x+2</w:t>
            </w:r>
          </w:p>
        </w:tc>
      </w:tr>
      <w:tr w:rsidR="007129CA" w14:paraId="300B85BF" w14:textId="77777777" w:rsidTr="002A5576">
        <w:tc>
          <w:tcPr>
            <w:tcW w:w="484" w:type="dxa"/>
          </w:tcPr>
          <w:p w14:paraId="3EB34368" w14:textId="77777777" w:rsidR="007129CA" w:rsidRDefault="007129CA" w:rsidP="007129CA"/>
        </w:tc>
        <w:tc>
          <w:tcPr>
            <w:tcW w:w="432" w:type="dxa"/>
          </w:tcPr>
          <w:p w14:paraId="7E2DCF9C" w14:textId="77777777" w:rsidR="007129CA" w:rsidRPr="00886123" w:rsidRDefault="007129CA" w:rsidP="007129CA">
            <w:r w:rsidRPr="00886123">
              <w:t>C</w:t>
            </w:r>
          </w:p>
        </w:tc>
        <w:tc>
          <w:tcPr>
            <w:tcW w:w="6474" w:type="dxa"/>
          </w:tcPr>
          <w:p w14:paraId="3E8283EA" w14:textId="77EA9C6E" w:rsidR="007129CA" w:rsidRPr="00886123" w:rsidRDefault="00DB1444" w:rsidP="007129CA"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7129CA" w:rsidRPr="00886123">
              <w:rPr>
                <w:rFonts w:ascii="Times New Roman" w:hAnsi="Times New Roman" w:cs="Times New Roman"/>
                <w:sz w:val="28"/>
                <w:szCs w:val="28"/>
              </w:rPr>
              <w:t>x+5</w:t>
            </w:r>
          </w:p>
        </w:tc>
      </w:tr>
      <w:tr w:rsidR="007129CA" w14:paraId="53435F0B" w14:textId="77777777" w:rsidTr="002A5576">
        <w:tc>
          <w:tcPr>
            <w:tcW w:w="484" w:type="dxa"/>
          </w:tcPr>
          <w:p w14:paraId="4516ACC7" w14:textId="77777777" w:rsidR="007129CA" w:rsidRDefault="007129CA" w:rsidP="007129CA"/>
        </w:tc>
        <w:tc>
          <w:tcPr>
            <w:tcW w:w="432" w:type="dxa"/>
          </w:tcPr>
          <w:p w14:paraId="11EF3792" w14:textId="77777777" w:rsidR="007129CA" w:rsidRPr="00886123" w:rsidRDefault="007129CA" w:rsidP="007129CA">
            <w:r w:rsidRPr="00886123">
              <w:t>D</w:t>
            </w:r>
          </w:p>
        </w:tc>
        <w:tc>
          <w:tcPr>
            <w:tcW w:w="6474" w:type="dxa"/>
          </w:tcPr>
          <w:p w14:paraId="21339762" w14:textId="50E3DE41" w:rsidR="007129CA" w:rsidRPr="00886123" w:rsidRDefault="00DB1444" w:rsidP="007129CA"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7129CA" w:rsidRPr="00886123">
              <w:rPr>
                <w:rFonts w:ascii="Times New Roman" w:hAnsi="Times New Roman" w:cs="Times New Roman"/>
                <w:sz w:val="28"/>
                <w:szCs w:val="28"/>
              </w:rPr>
              <w:t>x-5</w:t>
            </w:r>
          </w:p>
        </w:tc>
      </w:tr>
      <w:tr w:rsidR="007129CA" w14:paraId="39263363" w14:textId="77777777" w:rsidTr="002A5576">
        <w:tc>
          <w:tcPr>
            <w:tcW w:w="484" w:type="dxa"/>
          </w:tcPr>
          <w:p w14:paraId="5AA21E08" w14:textId="77777777" w:rsidR="007129CA" w:rsidRDefault="007129CA" w:rsidP="007129CA"/>
        </w:tc>
        <w:tc>
          <w:tcPr>
            <w:tcW w:w="432" w:type="dxa"/>
          </w:tcPr>
          <w:p w14:paraId="18670E79" w14:textId="77777777" w:rsidR="007129CA" w:rsidRPr="00886123" w:rsidRDefault="007129CA" w:rsidP="007129CA">
            <w:r w:rsidRPr="00886123">
              <w:t>E</w:t>
            </w:r>
          </w:p>
        </w:tc>
        <w:tc>
          <w:tcPr>
            <w:tcW w:w="6474" w:type="dxa"/>
          </w:tcPr>
          <w:p w14:paraId="44A2EB35" w14:textId="2EE521C9" w:rsidR="007129CA" w:rsidRPr="00886123" w:rsidRDefault="007129CA" w:rsidP="007129CA"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x-2</w:t>
            </w:r>
          </w:p>
        </w:tc>
      </w:tr>
      <w:tr w:rsidR="00770CEC" w14:paraId="2F8DA737" w14:textId="77777777" w:rsidTr="002A5576">
        <w:tc>
          <w:tcPr>
            <w:tcW w:w="484" w:type="dxa"/>
          </w:tcPr>
          <w:p w14:paraId="098E1C5C" w14:textId="77777777" w:rsidR="00770CEC" w:rsidRDefault="00770CEC" w:rsidP="00734B52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2BE29C29" w14:textId="6C396278" w:rsidR="00770CEC" w:rsidRPr="00886123" w:rsidRDefault="007129CA" w:rsidP="00734B52">
            <w:proofErr w:type="spellStart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Diketahui</w:t>
            </w:r>
            <w:proofErr w:type="spellEnd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fungsi</w:t>
            </w:r>
            <w:proofErr w:type="spellEnd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08389BB" wp14:editId="7348E61F">
                  <wp:extent cx="2033587" cy="247650"/>
                  <wp:effectExtent l="0" t="0" r="5080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28.3.png"/>
                          <pic:cNvPicPr/>
                        </pic:nvPicPr>
                        <pic:blipFill rotWithShape="1"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1062" b="7131"/>
                          <a:stretch/>
                        </pic:blipFill>
                        <pic:spPr bwMode="auto">
                          <a:xfrm>
                            <a:off x="0" y="0"/>
                            <a:ext cx="2033852" cy="247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nilai</w:t>
            </w:r>
            <w:proofErr w:type="spellEnd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dari</w:t>
            </w:r>
            <w:proofErr w:type="spellEnd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612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7ADED77" wp14:editId="267BCB98">
                  <wp:extent cx="804868" cy="166689"/>
                  <wp:effectExtent l="0" t="0" r="0" b="508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28.2.png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868" cy="166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</w:tr>
      <w:tr w:rsidR="007129CA" w14:paraId="10A6CBD8" w14:textId="77777777" w:rsidTr="002A5576">
        <w:tc>
          <w:tcPr>
            <w:tcW w:w="484" w:type="dxa"/>
          </w:tcPr>
          <w:p w14:paraId="6854A60B" w14:textId="77777777" w:rsidR="007129CA" w:rsidRDefault="007129CA" w:rsidP="007129CA"/>
        </w:tc>
        <w:tc>
          <w:tcPr>
            <w:tcW w:w="432" w:type="dxa"/>
          </w:tcPr>
          <w:p w14:paraId="1272F5A0" w14:textId="77777777" w:rsidR="007129CA" w:rsidRPr="00886123" w:rsidRDefault="007129CA" w:rsidP="007129CA">
            <w:r w:rsidRPr="00886123">
              <w:t>A</w:t>
            </w:r>
          </w:p>
        </w:tc>
        <w:tc>
          <w:tcPr>
            <w:tcW w:w="6474" w:type="dxa"/>
          </w:tcPr>
          <w:p w14:paraId="5F45B7BE" w14:textId="2359E35E" w:rsidR="007129CA" w:rsidRPr="00886123" w:rsidRDefault="00235E59" w:rsidP="007129CA"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129CA" w:rsidRPr="0088612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7129CA" w14:paraId="047F942A" w14:textId="77777777" w:rsidTr="002A5576">
        <w:tc>
          <w:tcPr>
            <w:tcW w:w="484" w:type="dxa"/>
          </w:tcPr>
          <w:p w14:paraId="69E6CC72" w14:textId="77777777" w:rsidR="007129CA" w:rsidRDefault="007129CA" w:rsidP="007129CA"/>
        </w:tc>
        <w:tc>
          <w:tcPr>
            <w:tcW w:w="432" w:type="dxa"/>
          </w:tcPr>
          <w:p w14:paraId="563E2D58" w14:textId="77777777" w:rsidR="007129CA" w:rsidRPr="00886123" w:rsidRDefault="007129CA" w:rsidP="007129CA">
            <w:r w:rsidRPr="00886123">
              <w:t>B</w:t>
            </w:r>
          </w:p>
        </w:tc>
        <w:tc>
          <w:tcPr>
            <w:tcW w:w="6474" w:type="dxa"/>
          </w:tcPr>
          <w:p w14:paraId="2A5E7372" w14:textId="03E688D7" w:rsidR="007129CA" w:rsidRPr="00886123" w:rsidRDefault="00235E59" w:rsidP="007129CA">
            <w:r>
              <w:rPr>
                <w:rFonts w:ascii="Times New Roman" w:hAnsi="Times New Roman" w:cs="Times New Roman"/>
                <w:sz w:val="28"/>
                <w:szCs w:val="28"/>
              </w:rPr>
              <w:t>121</w:t>
            </w:r>
          </w:p>
        </w:tc>
      </w:tr>
      <w:tr w:rsidR="007129CA" w14:paraId="67AD77DE" w14:textId="77777777" w:rsidTr="002A5576">
        <w:tc>
          <w:tcPr>
            <w:tcW w:w="484" w:type="dxa"/>
          </w:tcPr>
          <w:p w14:paraId="2D63C821" w14:textId="77777777" w:rsidR="007129CA" w:rsidRDefault="007129CA" w:rsidP="007129CA"/>
        </w:tc>
        <w:tc>
          <w:tcPr>
            <w:tcW w:w="432" w:type="dxa"/>
          </w:tcPr>
          <w:p w14:paraId="68016EA8" w14:textId="77777777" w:rsidR="007129CA" w:rsidRPr="00886123" w:rsidRDefault="007129CA" w:rsidP="007129CA">
            <w:r w:rsidRPr="00886123">
              <w:t>C</w:t>
            </w:r>
          </w:p>
        </w:tc>
        <w:tc>
          <w:tcPr>
            <w:tcW w:w="6474" w:type="dxa"/>
          </w:tcPr>
          <w:p w14:paraId="19FF069D" w14:textId="7D749C0F" w:rsidR="007129CA" w:rsidRPr="00886123" w:rsidRDefault="00235E59" w:rsidP="007129CA">
            <w:r>
              <w:rPr>
                <w:rFonts w:ascii="Times New Roman" w:hAnsi="Times New Roman" w:cs="Times New Roman"/>
                <w:sz w:val="28"/>
                <w:szCs w:val="28"/>
              </w:rPr>
              <w:t>122</w:t>
            </w:r>
          </w:p>
        </w:tc>
      </w:tr>
      <w:tr w:rsidR="007129CA" w14:paraId="729FCD4A" w14:textId="77777777" w:rsidTr="002A5576">
        <w:tc>
          <w:tcPr>
            <w:tcW w:w="484" w:type="dxa"/>
          </w:tcPr>
          <w:p w14:paraId="04DC80C1" w14:textId="77777777" w:rsidR="007129CA" w:rsidRDefault="007129CA" w:rsidP="007129CA"/>
        </w:tc>
        <w:tc>
          <w:tcPr>
            <w:tcW w:w="432" w:type="dxa"/>
          </w:tcPr>
          <w:p w14:paraId="1A441E51" w14:textId="77777777" w:rsidR="007129CA" w:rsidRPr="00886123" w:rsidRDefault="007129CA" w:rsidP="007129CA">
            <w:r w:rsidRPr="00886123">
              <w:t>D</w:t>
            </w:r>
          </w:p>
        </w:tc>
        <w:tc>
          <w:tcPr>
            <w:tcW w:w="6474" w:type="dxa"/>
          </w:tcPr>
          <w:p w14:paraId="424BD7BA" w14:textId="279A46D3" w:rsidR="007129CA" w:rsidRPr="00886123" w:rsidRDefault="00235E59" w:rsidP="007129CA">
            <w:r>
              <w:rPr>
                <w:rFonts w:ascii="Times New Roman" w:hAnsi="Times New Roman" w:cs="Times New Roman"/>
                <w:sz w:val="28"/>
                <w:szCs w:val="28"/>
              </w:rPr>
              <w:t>123</w:t>
            </w:r>
          </w:p>
        </w:tc>
      </w:tr>
      <w:tr w:rsidR="007129CA" w14:paraId="15805534" w14:textId="77777777" w:rsidTr="002A5576">
        <w:tc>
          <w:tcPr>
            <w:tcW w:w="484" w:type="dxa"/>
          </w:tcPr>
          <w:p w14:paraId="77937E19" w14:textId="77777777" w:rsidR="007129CA" w:rsidRDefault="007129CA" w:rsidP="007129CA"/>
        </w:tc>
        <w:tc>
          <w:tcPr>
            <w:tcW w:w="432" w:type="dxa"/>
          </w:tcPr>
          <w:p w14:paraId="70598CC6" w14:textId="77777777" w:rsidR="007129CA" w:rsidRPr="00886123" w:rsidRDefault="007129CA" w:rsidP="007129CA">
            <w:r w:rsidRPr="00886123">
              <w:t>E</w:t>
            </w:r>
          </w:p>
        </w:tc>
        <w:tc>
          <w:tcPr>
            <w:tcW w:w="6474" w:type="dxa"/>
          </w:tcPr>
          <w:p w14:paraId="367A8656" w14:textId="0FE76447" w:rsidR="007129CA" w:rsidRPr="00886123" w:rsidRDefault="00235E59" w:rsidP="007129CA">
            <w:r>
              <w:rPr>
                <w:rFonts w:ascii="Times New Roman" w:hAnsi="Times New Roman" w:cs="Times New Roman"/>
                <w:sz w:val="28"/>
                <w:szCs w:val="28"/>
              </w:rPr>
              <w:t>124</w:t>
            </w:r>
          </w:p>
        </w:tc>
      </w:tr>
      <w:tr w:rsidR="00770CEC" w14:paraId="109B3FE1" w14:textId="77777777" w:rsidTr="002A5576">
        <w:tc>
          <w:tcPr>
            <w:tcW w:w="484" w:type="dxa"/>
          </w:tcPr>
          <w:p w14:paraId="77517C10" w14:textId="77777777" w:rsidR="00770CEC" w:rsidRDefault="00770CEC" w:rsidP="00734B52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0C11594B" w14:textId="6D44732F" w:rsidR="00AB5A8D" w:rsidRPr="00886123" w:rsidRDefault="00331985" w:rsidP="007022F4">
            <w:pPr>
              <w:spacing w:after="160" w:line="259" w:lineRule="auto"/>
            </w:pPr>
            <w:proofErr w:type="spellStart"/>
            <w:r w:rsidRPr="00886123">
              <w:rPr>
                <w:rFonts w:ascii="Tahoma" w:hAnsi="Tahoma" w:cs="Tahoma"/>
                <w:szCs w:val="22"/>
              </w:rPr>
              <w:t>Diketahui</w:t>
            </w:r>
            <w:proofErr w:type="spellEnd"/>
            <w:r w:rsidRPr="00886123">
              <w:rPr>
                <w:rFonts w:ascii="Tahoma" w:hAnsi="Tahoma" w:cs="Tahoma"/>
                <w:szCs w:val="22"/>
              </w:rPr>
              <w:t xml:space="preserve"> f(x) = 2x + 8 dan g(x) = 4x - 8, </w:t>
            </w:r>
            <w:proofErr w:type="spellStart"/>
            <w:r w:rsidRPr="00886123">
              <w:rPr>
                <w:rFonts w:ascii="Tahoma" w:hAnsi="Tahoma" w:cs="Tahoma"/>
                <w:szCs w:val="22"/>
              </w:rPr>
              <w:t>maka</w:t>
            </w:r>
            <w:proofErr w:type="spellEnd"/>
            <w:r w:rsidRPr="00886123">
              <w:rPr>
                <w:rFonts w:ascii="Tahoma" w:hAnsi="Tahoma" w:cs="Tahoma"/>
                <w:szCs w:val="22"/>
              </w:rPr>
              <w:t xml:space="preserve"> (f o </w:t>
            </w:r>
            <w:proofErr w:type="gramStart"/>
            <w:r w:rsidRPr="00886123">
              <w:rPr>
                <w:rFonts w:ascii="Tahoma" w:hAnsi="Tahoma" w:cs="Tahoma"/>
                <w:szCs w:val="22"/>
              </w:rPr>
              <w:t>g)(</w:t>
            </w:r>
            <w:proofErr w:type="gramEnd"/>
            <w:r w:rsidRPr="00886123">
              <w:rPr>
                <w:rFonts w:ascii="Tahoma" w:hAnsi="Tahoma" w:cs="Tahoma"/>
                <w:szCs w:val="22"/>
              </w:rPr>
              <w:t xml:space="preserve">x) </w:t>
            </w:r>
            <w:proofErr w:type="spellStart"/>
            <w:r w:rsidRPr="00886123">
              <w:rPr>
                <w:rFonts w:ascii="Tahoma" w:hAnsi="Tahoma" w:cs="Tahoma"/>
                <w:szCs w:val="22"/>
              </w:rPr>
              <w:t>adalah</w:t>
            </w:r>
            <w:proofErr w:type="spellEnd"/>
            <w:r w:rsidRPr="00886123">
              <w:rPr>
                <w:rFonts w:ascii="Tahoma" w:hAnsi="Tahoma" w:cs="Tahoma"/>
                <w:szCs w:val="22"/>
              </w:rPr>
              <w:t xml:space="preserve"> ... .</w:t>
            </w:r>
          </w:p>
        </w:tc>
      </w:tr>
      <w:tr w:rsidR="00331985" w14:paraId="0EC40AF4" w14:textId="77777777" w:rsidTr="002A5576">
        <w:tc>
          <w:tcPr>
            <w:tcW w:w="484" w:type="dxa"/>
          </w:tcPr>
          <w:p w14:paraId="2EEE65F8" w14:textId="77777777" w:rsidR="00331985" w:rsidRDefault="00331985" w:rsidP="00331985"/>
        </w:tc>
        <w:tc>
          <w:tcPr>
            <w:tcW w:w="432" w:type="dxa"/>
          </w:tcPr>
          <w:p w14:paraId="0ACA9CA9" w14:textId="149D7F8E" w:rsidR="00331985" w:rsidRPr="00886123" w:rsidRDefault="00331985" w:rsidP="00331985">
            <w:r w:rsidRPr="00886123">
              <w:rPr>
                <w:rFonts w:ascii="Tahoma" w:hAnsi="Tahoma" w:cs="Tahoma"/>
                <w:szCs w:val="22"/>
              </w:rPr>
              <w:t>A</w:t>
            </w:r>
          </w:p>
        </w:tc>
        <w:tc>
          <w:tcPr>
            <w:tcW w:w="6474" w:type="dxa"/>
          </w:tcPr>
          <w:p w14:paraId="19E8B066" w14:textId="793336C9" w:rsidR="00331985" w:rsidRPr="00886123" w:rsidRDefault="00331985" w:rsidP="00331985">
            <w:r w:rsidRPr="00886123">
              <w:t xml:space="preserve">8x – 8 </w:t>
            </w:r>
          </w:p>
        </w:tc>
      </w:tr>
      <w:tr w:rsidR="00331985" w14:paraId="1A88B18B" w14:textId="77777777" w:rsidTr="002A5576">
        <w:tc>
          <w:tcPr>
            <w:tcW w:w="484" w:type="dxa"/>
          </w:tcPr>
          <w:p w14:paraId="11E4FA93" w14:textId="77777777" w:rsidR="00331985" w:rsidRDefault="00331985" w:rsidP="00331985"/>
        </w:tc>
        <w:tc>
          <w:tcPr>
            <w:tcW w:w="432" w:type="dxa"/>
          </w:tcPr>
          <w:p w14:paraId="186D9B44" w14:textId="3CC9B2CF" w:rsidR="00331985" w:rsidRPr="00886123" w:rsidRDefault="00331985" w:rsidP="00331985">
            <w:r w:rsidRPr="00886123">
              <w:rPr>
                <w:rFonts w:ascii="Tahoma" w:hAnsi="Tahoma" w:cs="Tahoma"/>
                <w:szCs w:val="22"/>
              </w:rPr>
              <w:t>B</w:t>
            </w:r>
          </w:p>
        </w:tc>
        <w:tc>
          <w:tcPr>
            <w:tcW w:w="6474" w:type="dxa"/>
          </w:tcPr>
          <w:p w14:paraId="3FEA4C94" w14:textId="20DD775B" w:rsidR="00331985" w:rsidRPr="00886123" w:rsidRDefault="00331985" w:rsidP="00331985">
            <w:r w:rsidRPr="00886123">
              <w:t xml:space="preserve"> 8x + 8</w:t>
            </w:r>
          </w:p>
        </w:tc>
      </w:tr>
      <w:tr w:rsidR="00331985" w14:paraId="5D71B7DF" w14:textId="77777777" w:rsidTr="002A5576">
        <w:tc>
          <w:tcPr>
            <w:tcW w:w="484" w:type="dxa"/>
          </w:tcPr>
          <w:p w14:paraId="090FEAEE" w14:textId="77777777" w:rsidR="00331985" w:rsidRDefault="00331985" w:rsidP="00331985"/>
        </w:tc>
        <w:tc>
          <w:tcPr>
            <w:tcW w:w="432" w:type="dxa"/>
          </w:tcPr>
          <w:p w14:paraId="42B4603D" w14:textId="6B38B4D3" w:rsidR="00331985" w:rsidRPr="00886123" w:rsidRDefault="00331985" w:rsidP="00331985">
            <w:r w:rsidRPr="00886123">
              <w:rPr>
                <w:rFonts w:ascii="Tahoma" w:hAnsi="Tahoma" w:cs="Tahoma"/>
                <w:szCs w:val="22"/>
              </w:rPr>
              <w:t>C</w:t>
            </w:r>
          </w:p>
        </w:tc>
        <w:tc>
          <w:tcPr>
            <w:tcW w:w="6474" w:type="dxa"/>
          </w:tcPr>
          <w:p w14:paraId="1CDCCB58" w14:textId="797DE987" w:rsidR="00331985" w:rsidRPr="00886123" w:rsidRDefault="00331985" w:rsidP="00331985">
            <w:r w:rsidRPr="00886123">
              <w:t xml:space="preserve"> 4x – 4</w:t>
            </w:r>
          </w:p>
        </w:tc>
      </w:tr>
      <w:tr w:rsidR="00331985" w14:paraId="4169472C" w14:textId="77777777" w:rsidTr="002A5576">
        <w:tc>
          <w:tcPr>
            <w:tcW w:w="484" w:type="dxa"/>
          </w:tcPr>
          <w:p w14:paraId="6EA7DC19" w14:textId="77777777" w:rsidR="00331985" w:rsidRDefault="00331985" w:rsidP="00331985"/>
        </w:tc>
        <w:tc>
          <w:tcPr>
            <w:tcW w:w="432" w:type="dxa"/>
          </w:tcPr>
          <w:p w14:paraId="38B38F1D" w14:textId="6E74C904" w:rsidR="00331985" w:rsidRPr="00886123" w:rsidRDefault="00331985" w:rsidP="00331985">
            <w:r w:rsidRPr="00886123">
              <w:rPr>
                <w:rFonts w:ascii="Tahoma" w:hAnsi="Tahoma" w:cs="Tahoma"/>
                <w:szCs w:val="22"/>
              </w:rPr>
              <w:t>D</w:t>
            </w:r>
          </w:p>
        </w:tc>
        <w:tc>
          <w:tcPr>
            <w:tcW w:w="6474" w:type="dxa"/>
          </w:tcPr>
          <w:p w14:paraId="5B8611E4" w14:textId="11508ABA" w:rsidR="00331985" w:rsidRPr="00886123" w:rsidRDefault="00331985" w:rsidP="00331985">
            <w:r w:rsidRPr="00886123">
              <w:t xml:space="preserve"> 4x +4</w:t>
            </w:r>
          </w:p>
        </w:tc>
      </w:tr>
      <w:tr w:rsidR="00331985" w14:paraId="5B631B34" w14:textId="77777777" w:rsidTr="002A5576">
        <w:tc>
          <w:tcPr>
            <w:tcW w:w="484" w:type="dxa"/>
          </w:tcPr>
          <w:p w14:paraId="7EDC39AC" w14:textId="77777777" w:rsidR="00331985" w:rsidRDefault="00331985" w:rsidP="00331985"/>
        </w:tc>
        <w:tc>
          <w:tcPr>
            <w:tcW w:w="432" w:type="dxa"/>
          </w:tcPr>
          <w:p w14:paraId="619D81C1" w14:textId="59E6C72D" w:rsidR="00331985" w:rsidRPr="00886123" w:rsidRDefault="00331985" w:rsidP="00331985">
            <w:r w:rsidRPr="00886123">
              <w:rPr>
                <w:rFonts w:ascii="Tahoma" w:hAnsi="Tahoma" w:cs="Tahoma"/>
                <w:szCs w:val="22"/>
              </w:rPr>
              <w:t>E</w:t>
            </w:r>
          </w:p>
        </w:tc>
        <w:tc>
          <w:tcPr>
            <w:tcW w:w="6474" w:type="dxa"/>
          </w:tcPr>
          <w:p w14:paraId="7287B622" w14:textId="0573FFBD" w:rsidR="00331985" w:rsidRPr="00886123" w:rsidRDefault="00331985" w:rsidP="00331985">
            <w:r w:rsidRPr="00886123">
              <w:t xml:space="preserve">4x – 2 </w:t>
            </w:r>
          </w:p>
        </w:tc>
      </w:tr>
      <w:tr w:rsidR="00770CEC" w14:paraId="6984B625" w14:textId="77777777" w:rsidTr="002A5576">
        <w:tc>
          <w:tcPr>
            <w:tcW w:w="484" w:type="dxa"/>
          </w:tcPr>
          <w:p w14:paraId="0417869E" w14:textId="77777777" w:rsidR="00770CEC" w:rsidRDefault="00770CEC" w:rsidP="00734B52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1593FE05" w14:textId="0B58C24B" w:rsidR="00B11676" w:rsidRPr="00886123" w:rsidRDefault="00331985" w:rsidP="00A26AAA">
            <w:pPr>
              <w:spacing w:after="160" w:line="259" w:lineRule="auto"/>
            </w:pPr>
            <w:r w:rsidRPr="00886123">
              <w:rPr>
                <w:rFonts w:ascii="Tahoma" w:hAnsi="Tahoma" w:cs="Tahoma"/>
                <w:szCs w:val="22"/>
              </w:rPr>
              <w:t xml:space="preserve">Jika f(x) = x – </w:t>
            </w:r>
            <w:proofErr w:type="gramStart"/>
            <w:r w:rsidRPr="00886123">
              <w:rPr>
                <w:rFonts w:ascii="Tahoma" w:hAnsi="Tahoma" w:cs="Tahoma"/>
                <w:szCs w:val="22"/>
              </w:rPr>
              <w:t>5 ,</w:t>
            </w:r>
            <w:proofErr w:type="gramEnd"/>
            <w:r w:rsidRPr="00886123"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 w:rsidRPr="00886123">
              <w:rPr>
                <w:rFonts w:ascii="Tahoma" w:hAnsi="Tahoma" w:cs="Tahoma"/>
                <w:szCs w:val="22"/>
              </w:rPr>
              <w:t>maka</w:t>
            </w:r>
            <w:proofErr w:type="spellEnd"/>
            <w:r w:rsidRPr="00886123"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 w:rsidRPr="00886123">
              <w:rPr>
                <w:rFonts w:ascii="Tahoma" w:hAnsi="Tahoma" w:cs="Tahoma"/>
                <w:szCs w:val="22"/>
              </w:rPr>
              <w:t>nilai</w:t>
            </w:r>
            <w:proofErr w:type="spellEnd"/>
            <w:r w:rsidRPr="00886123"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 w:rsidRPr="00886123">
              <w:rPr>
                <w:rFonts w:ascii="Tahoma" w:hAnsi="Tahoma" w:cs="Tahoma"/>
                <w:szCs w:val="22"/>
              </w:rPr>
              <w:t>dari</w:t>
            </w:r>
            <w:proofErr w:type="spellEnd"/>
            <w:r w:rsidRPr="00886123"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 w:rsidRPr="00886123">
              <w:rPr>
                <w:rFonts w:ascii="Tahoma" w:hAnsi="Tahoma" w:cs="Tahoma"/>
                <w:szCs w:val="22"/>
              </w:rPr>
              <w:t>fungsi</w:t>
            </w:r>
            <w:proofErr w:type="spellEnd"/>
            <w:r w:rsidRPr="00886123">
              <w:rPr>
                <w:rFonts w:ascii="Tahoma" w:hAnsi="Tahoma" w:cs="Tahoma"/>
                <w:szCs w:val="22"/>
              </w:rPr>
              <w:t xml:space="preserve"> invers f(x) </w:t>
            </w:r>
            <w:proofErr w:type="spellStart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adalah</w:t>
            </w:r>
            <w:proofErr w:type="spellEnd"/>
            <w:r w:rsidRPr="00886123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</w:tr>
      <w:tr w:rsidR="007129CA" w14:paraId="6CB96C6E" w14:textId="77777777" w:rsidTr="002A5576">
        <w:tc>
          <w:tcPr>
            <w:tcW w:w="484" w:type="dxa"/>
          </w:tcPr>
          <w:p w14:paraId="234C895A" w14:textId="77777777" w:rsidR="007129CA" w:rsidRDefault="007129CA" w:rsidP="007129CA"/>
        </w:tc>
        <w:tc>
          <w:tcPr>
            <w:tcW w:w="432" w:type="dxa"/>
          </w:tcPr>
          <w:p w14:paraId="4A3E085A" w14:textId="6722713E" w:rsidR="007129CA" w:rsidRPr="00886123" w:rsidRDefault="00331985" w:rsidP="007129CA">
            <w:r w:rsidRPr="00886123">
              <w:t>A</w:t>
            </w:r>
          </w:p>
        </w:tc>
        <w:tc>
          <w:tcPr>
            <w:tcW w:w="6474" w:type="dxa"/>
          </w:tcPr>
          <w:p w14:paraId="48D3498C" w14:textId="069CF317" w:rsidR="007129CA" w:rsidRPr="00886123" w:rsidRDefault="00331985" w:rsidP="007129CA">
            <w:r w:rsidRPr="00886123">
              <w:t>X + 25</w:t>
            </w:r>
          </w:p>
        </w:tc>
      </w:tr>
      <w:tr w:rsidR="007129CA" w14:paraId="47AFE115" w14:textId="77777777" w:rsidTr="002A5576">
        <w:tc>
          <w:tcPr>
            <w:tcW w:w="484" w:type="dxa"/>
          </w:tcPr>
          <w:p w14:paraId="2081995F" w14:textId="77777777" w:rsidR="007129CA" w:rsidRDefault="007129CA" w:rsidP="007129CA"/>
        </w:tc>
        <w:tc>
          <w:tcPr>
            <w:tcW w:w="432" w:type="dxa"/>
          </w:tcPr>
          <w:p w14:paraId="26E58A16" w14:textId="2F5F389F" w:rsidR="007129CA" w:rsidRPr="00886123" w:rsidRDefault="00331985" w:rsidP="007129CA">
            <w:r w:rsidRPr="00886123">
              <w:t>B</w:t>
            </w:r>
          </w:p>
        </w:tc>
        <w:tc>
          <w:tcPr>
            <w:tcW w:w="6474" w:type="dxa"/>
          </w:tcPr>
          <w:p w14:paraId="4EEF26CA" w14:textId="5A5296FD" w:rsidR="007129CA" w:rsidRPr="00886123" w:rsidRDefault="00331985" w:rsidP="007129CA">
            <w:r w:rsidRPr="00886123">
              <w:t>X – 25</w:t>
            </w:r>
          </w:p>
        </w:tc>
      </w:tr>
      <w:tr w:rsidR="007129CA" w14:paraId="593E9F74" w14:textId="77777777" w:rsidTr="002A5576">
        <w:tc>
          <w:tcPr>
            <w:tcW w:w="484" w:type="dxa"/>
          </w:tcPr>
          <w:p w14:paraId="415ACA54" w14:textId="77777777" w:rsidR="007129CA" w:rsidRDefault="007129CA" w:rsidP="007129CA"/>
        </w:tc>
        <w:tc>
          <w:tcPr>
            <w:tcW w:w="432" w:type="dxa"/>
          </w:tcPr>
          <w:p w14:paraId="5310E157" w14:textId="730C05E6" w:rsidR="007129CA" w:rsidRPr="00886123" w:rsidRDefault="00331985" w:rsidP="007129CA">
            <w:r w:rsidRPr="00886123">
              <w:t>C</w:t>
            </w:r>
          </w:p>
        </w:tc>
        <w:tc>
          <w:tcPr>
            <w:tcW w:w="6474" w:type="dxa"/>
          </w:tcPr>
          <w:p w14:paraId="49A1A4DD" w14:textId="7241B714" w:rsidR="007129CA" w:rsidRPr="00886123" w:rsidRDefault="00331985" w:rsidP="007129CA">
            <w:r w:rsidRPr="00886123">
              <w:t>5X</w:t>
            </w:r>
          </w:p>
        </w:tc>
      </w:tr>
      <w:tr w:rsidR="007129CA" w14:paraId="68DEA206" w14:textId="77777777" w:rsidTr="002A5576">
        <w:tc>
          <w:tcPr>
            <w:tcW w:w="484" w:type="dxa"/>
          </w:tcPr>
          <w:p w14:paraId="527817EE" w14:textId="77777777" w:rsidR="007129CA" w:rsidRDefault="007129CA" w:rsidP="007129CA"/>
        </w:tc>
        <w:tc>
          <w:tcPr>
            <w:tcW w:w="432" w:type="dxa"/>
          </w:tcPr>
          <w:p w14:paraId="643AE9CA" w14:textId="2F4B361A" w:rsidR="007129CA" w:rsidRPr="00886123" w:rsidRDefault="00331985" w:rsidP="007129CA">
            <w:r w:rsidRPr="00886123">
              <w:t>D</w:t>
            </w:r>
          </w:p>
        </w:tc>
        <w:tc>
          <w:tcPr>
            <w:tcW w:w="6474" w:type="dxa"/>
          </w:tcPr>
          <w:p w14:paraId="4327CC8A" w14:textId="614DD984" w:rsidR="007129CA" w:rsidRPr="00886123" w:rsidRDefault="00331985" w:rsidP="007129CA">
            <w:r w:rsidRPr="00886123">
              <w:t xml:space="preserve">X </w:t>
            </w:r>
            <w:r w:rsidR="007501ED">
              <w:t>–</w:t>
            </w:r>
            <w:r w:rsidRPr="00886123">
              <w:t xml:space="preserve"> 5</w:t>
            </w:r>
          </w:p>
        </w:tc>
      </w:tr>
      <w:tr w:rsidR="007129CA" w14:paraId="795B7C63" w14:textId="77777777" w:rsidTr="002A5576">
        <w:tc>
          <w:tcPr>
            <w:tcW w:w="484" w:type="dxa"/>
          </w:tcPr>
          <w:p w14:paraId="3FFA9C7E" w14:textId="77777777" w:rsidR="007129CA" w:rsidRDefault="007129CA" w:rsidP="007129CA"/>
        </w:tc>
        <w:tc>
          <w:tcPr>
            <w:tcW w:w="432" w:type="dxa"/>
          </w:tcPr>
          <w:p w14:paraId="0C525F39" w14:textId="73674C7F" w:rsidR="007129CA" w:rsidRPr="00886123" w:rsidRDefault="00331985" w:rsidP="007129CA">
            <w:r w:rsidRPr="00886123">
              <w:t>E</w:t>
            </w:r>
          </w:p>
        </w:tc>
        <w:tc>
          <w:tcPr>
            <w:tcW w:w="6474" w:type="dxa"/>
          </w:tcPr>
          <w:p w14:paraId="4F1BD231" w14:textId="40001F5F" w:rsidR="007129CA" w:rsidRPr="00886123" w:rsidRDefault="00331985" w:rsidP="007129CA">
            <w:r w:rsidRPr="00886123">
              <w:t>X + 5</w:t>
            </w:r>
          </w:p>
        </w:tc>
      </w:tr>
      <w:tr w:rsidR="00331985" w14:paraId="66B5E7D4" w14:textId="77777777" w:rsidTr="002A5576">
        <w:tc>
          <w:tcPr>
            <w:tcW w:w="484" w:type="dxa"/>
          </w:tcPr>
          <w:p w14:paraId="45BFD2F5" w14:textId="77777777" w:rsidR="00331985" w:rsidRDefault="00331985" w:rsidP="00331985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6B0CD78B" w14:textId="001BDDCE" w:rsidR="00331985" w:rsidRPr="00886123" w:rsidRDefault="00331985" w:rsidP="00331985">
            <w:pPr>
              <w:spacing w:after="160" w:line="256" w:lineRule="auto"/>
            </w:pPr>
            <w:r w:rsidRPr="00886123">
              <w:rPr>
                <w:rFonts w:ascii="Tahoma" w:hAnsi="Tahoma" w:cs="Tahoma"/>
                <w:szCs w:val="22"/>
              </w:rPr>
              <w:t xml:space="preserve">Jika </w:t>
            </w:r>
            <w:proofErr w:type="spellStart"/>
            <w:r w:rsidRPr="00886123">
              <w:rPr>
                <w:rFonts w:ascii="Tahoma" w:hAnsi="Tahoma" w:cs="Tahoma"/>
                <w:szCs w:val="22"/>
              </w:rPr>
              <w:t>diberikan</w:t>
            </w:r>
            <w:proofErr w:type="spellEnd"/>
            <w:r w:rsidRPr="00886123">
              <w:rPr>
                <w:rFonts w:ascii="Tahoma" w:hAnsi="Tahoma" w:cs="Tahoma"/>
                <w:szCs w:val="22"/>
              </w:rPr>
              <w:t xml:space="preserve"> f(x) = x² + 2x - 5, </w:t>
            </w:r>
            <w:proofErr w:type="spellStart"/>
            <w:r w:rsidRPr="00886123">
              <w:rPr>
                <w:rFonts w:ascii="Tahoma" w:hAnsi="Tahoma" w:cs="Tahoma"/>
                <w:szCs w:val="22"/>
              </w:rPr>
              <w:t>maka</w:t>
            </w:r>
            <w:proofErr w:type="spellEnd"/>
            <w:r w:rsidRPr="00886123">
              <w:rPr>
                <w:rFonts w:ascii="Tahoma" w:hAnsi="Tahoma" w:cs="Tahoma"/>
                <w:szCs w:val="22"/>
              </w:rPr>
              <w:t xml:space="preserve"> </w:t>
            </w:r>
            <w:proofErr w:type="gramStart"/>
            <w:r w:rsidRPr="00886123">
              <w:rPr>
                <w:rFonts w:ascii="Tahoma" w:hAnsi="Tahoma" w:cs="Tahoma"/>
                <w:szCs w:val="22"/>
              </w:rPr>
              <w:t>f(</w:t>
            </w:r>
            <w:proofErr w:type="gramEnd"/>
            <w:r w:rsidRPr="00886123">
              <w:rPr>
                <w:rFonts w:ascii="Tahoma" w:hAnsi="Tahoma" w:cs="Tahoma"/>
                <w:szCs w:val="22"/>
              </w:rPr>
              <w:t xml:space="preserve">3) </w:t>
            </w:r>
            <w:proofErr w:type="spellStart"/>
            <w:r w:rsidRPr="00886123">
              <w:rPr>
                <w:rFonts w:ascii="Tahoma" w:hAnsi="Tahoma" w:cs="Tahoma"/>
                <w:szCs w:val="22"/>
              </w:rPr>
              <w:t>adalah</w:t>
            </w:r>
            <w:proofErr w:type="spellEnd"/>
            <w:r w:rsidRPr="00886123">
              <w:rPr>
                <w:rFonts w:ascii="Tahoma" w:hAnsi="Tahoma" w:cs="Tahoma"/>
                <w:szCs w:val="22"/>
              </w:rPr>
              <w:t xml:space="preserve"> ... .</w:t>
            </w:r>
          </w:p>
        </w:tc>
      </w:tr>
      <w:tr w:rsidR="00331985" w14:paraId="14D40F3D" w14:textId="77777777" w:rsidTr="002A5576">
        <w:tc>
          <w:tcPr>
            <w:tcW w:w="484" w:type="dxa"/>
          </w:tcPr>
          <w:p w14:paraId="6B8BA56D" w14:textId="77777777" w:rsidR="00331985" w:rsidRDefault="00331985" w:rsidP="00331985"/>
        </w:tc>
        <w:tc>
          <w:tcPr>
            <w:tcW w:w="432" w:type="dxa"/>
          </w:tcPr>
          <w:p w14:paraId="675638A3" w14:textId="77777777" w:rsidR="00331985" w:rsidRPr="00886123" w:rsidRDefault="00331985" w:rsidP="00331985">
            <w:r w:rsidRPr="00886123">
              <w:t>A</w:t>
            </w:r>
          </w:p>
        </w:tc>
        <w:tc>
          <w:tcPr>
            <w:tcW w:w="6474" w:type="dxa"/>
          </w:tcPr>
          <w:p w14:paraId="71C7B0BC" w14:textId="3466BDBA" w:rsidR="00331985" w:rsidRPr="00886123" w:rsidRDefault="00B80D63" w:rsidP="00331985">
            <w:r w:rsidRPr="00886123">
              <w:t>7</w:t>
            </w:r>
          </w:p>
        </w:tc>
      </w:tr>
      <w:tr w:rsidR="00331985" w14:paraId="3A5ACB4B" w14:textId="77777777" w:rsidTr="002A5576">
        <w:tc>
          <w:tcPr>
            <w:tcW w:w="484" w:type="dxa"/>
          </w:tcPr>
          <w:p w14:paraId="26596337" w14:textId="77777777" w:rsidR="00331985" w:rsidRDefault="00331985" w:rsidP="00331985"/>
        </w:tc>
        <w:tc>
          <w:tcPr>
            <w:tcW w:w="432" w:type="dxa"/>
          </w:tcPr>
          <w:p w14:paraId="4E3FF678" w14:textId="77777777" w:rsidR="00331985" w:rsidRPr="00886123" w:rsidRDefault="00331985" w:rsidP="00331985">
            <w:r w:rsidRPr="00886123">
              <w:t>B</w:t>
            </w:r>
          </w:p>
        </w:tc>
        <w:tc>
          <w:tcPr>
            <w:tcW w:w="6474" w:type="dxa"/>
          </w:tcPr>
          <w:p w14:paraId="06DF29FF" w14:textId="47521E71" w:rsidR="00331985" w:rsidRPr="00886123" w:rsidRDefault="00B80D63" w:rsidP="00331985">
            <w:r w:rsidRPr="00886123">
              <w:t>6</w:t>
            </w:r>
          </w:p>
        </w:tc>
      </w:tr>
      <w:tr w:rsidR="00331985" w14:paraId="25E1288F" w14:textId="77777777" w:rsidTr="002A5576">
        <w:tc>
          <w:tcPr>
            <w:tcW w:w="484" w:type="dxa"/>
          </w:tcPr>
          <w:p w14:paraId="4835C3CD" w14:textId="77777777" w:rsidR="00331985" w:rsidRDefault="00331985" w:rsidP="00331985"/>
        </w:tc>
        <w:tc>
          <w:tcPr>
            <w:tcW w:w="432" w:type="dxa"/>
          </w:tcPr>
          <w:p w14:paraId="51A57B38" w14:textId="77777777" w:rsidR="00331985" w:rsidRPr="00886123" w:rsidRDefault="00331985" w:rsidP="00331985">
            <w:r w:rsidRPr="00886123">
              <w:t>C</w:t>
            </w:r>
          </w:p>
        </w:tc>
        <w:tc>
          <w:tcPr>
            <w:tcW w:w="6474" w:type="dxa"/>
          </w:tcPr>
          <w:p w14:paraId="5474F4D3" w14:textId="0F2987F9" w:rsidR="00331985" w:rsidRPr="00886123" w:rsidRDefault="00B80D63" w:rsidP="00331985">
            <w:r w:rsidRPr="00886123">
              <w:t>8</w:t>
            </w:r>
          </w:p>
        </w:tc>
      </w:tr>
      <w:tr w:rsidR="00331985" w14:paraId="697AB5F9" w14:textId="77777777" w:rsidTr="002A5576">
        <w:tc>
          <w:tcPr>
            <w:tcW w:w="484" w:type="dxa"/>
          </w:tcPr>
          <w:p w14:paraId="49DDAAA0" w14:textId="77777777" w:rsidR="00331985" w:rsidRDefault="00331985" w:rsidP="00331985"/>
        </w:tc>
        <w:tc>
          <w:tcPr>
            <w:tcW w:w="432" w:type="dxa"/>
          </w:tcPr>
          <w:p w14:paraId="57E78A33" w14:textId="77777777" w:rsidR="00331985" w:rsidRPr="00886123" w:rsidRDefault="00331985" w:rsidP="00331985">
            <w:r w:rsidRPr="00886123">
              <w:t>D</w:t>
            </w:r>
          </w:p>
        </w:tc>
        <w:tc>
          <w:tcPr>
            <w:tcW w:w="6474" w:type="dxa"/>
          </w:tcPr>
          <w:p w14:paraId="68ADAAB4" w14:textId="2E684F24" w:rsidR="00331985" w:rsidRPr="00886123" w:rsidRDefault="00B80D63" w:rsidP="00331985">
            <w:r w:rsidRPr="00886123">
              <w:t>10</w:t>
            </w:r>
          </w:p>
        </w:tc>
      </w:tr>
      <w:tr w:rsidR="00331985" w14:paraId="2CE2851E" w14:textId="77777777" w:rsidTr="002A5576">
        <w:tc>
          <w:tcPr>
            <w:tcW w:w="484" w:type="dxa"/>
          </w:tcPr>
          <w:p w14:paraId="23A3F198" w14:textId="77777777" w:rsidR="00331985" w:rsidRDefault="00331985" w:rsidP="00331985"/>
        </w:tc>
        <w:tc>
          <w:tcPr>
            <w:tcW w:w="432" w:type="dxa"/>
          </w:tcPr>
          <w:p w14:paraId="6378096A" w14:textId="77777777" w:rsidR="00331985" w:rsidRPr="00886123" w:rsidRDefault="00331985" w:rsidP="00331985">
            <w:r w:rsidRPr="00886123">
              <w:t>E</w:t>
            </w:r>
          </w:p>
        </w:tc>
        <w:tc>
          <w:tcPr>
            <w:tcW w:w="6474" w:type="dxa"/>
          </w:tcPr>
          <w:p w14:paraId="0F0E265D" w14:textId="078B8993" w:rsidR="00331985" w:rsidRPr="00886123" w:rsidRDefault="00B80D63" w:rsidP="00331985">
            <w:r w:rsidRPr="00886123">
              <w:t>15</w:t>
            </w:r>
          </w:p>
        </w:tc>
      </w:tr>
      <w:tr w:rsidR="00B80D63" w14:paraId="074DCFA5" w14:textId="77777777" w:rsidTr="002A5576">
        <w:tc>
          <w:tcPr>
            <w:tcW w:w="484" w:type="dxa"/>
          </w:tcPr>
          <w:p w14:paraId="0919A6BE" w14:textId="77777777" w:rsidR="00B80D63" w:rsidRDefault="00B80D63" w:rsidP="00B80D63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381E8E81" w14:textId="4A175CF3" w:rsidR="00B80D63" w:rsidRPr="00886123" w:rsidRDefault="00B80D63" w:rsidP="00B80D63">
            <w:r w:rsidRPr="00886123">
              <w:rPr>
                <w:rFonts w:ascii="Tahoma" w:hAnsi="Tahoma" w:cs="Tahoma"/>
                <w:szCs w:val="22"/>
              </w:rPr>
              <w:t xml:space="preserve">Jika </w:t>
            </w:r>
            <w:proofErr w:type="spellStart"/>
            <w:r w:rsidRPr="00886123">
              <w:rPr>
                <w:rFonts w:ascii="Tahoma" w:hAnsi="Tahoma" w:cs="Tahoma"/>
                <w:szCs w:val="22"/>
              </w:rPr>
              <w:t>diberikan</w:t>
            </w:r>
            <w:proofErr w:type="spellEnd"/>
            <w:r w:rsidRPr="00886123">
              <w:rPr>
                <w:rFonts w:ascii="Tahoma" w:hAnsi="Tahoma" w:cs="Tahoma"/>
                <w:szCs w:val="22"/>
              </w:rPr>
              <w:t xml:space="preserve"> (fog)(x) = 2x² + 3x + 9, </w:t>
            </w:r>
            <w:proofErr w:type="spellStart"/>
            <w:r w:rsidRPr="00886123">
              <w:rPr>
                <w:rFonts w:ascii="Tahoma" w:hAnsi="Tahoma" w:cs="Tahoma"/>
                <w:szCs w:val="22"/>
              </w:rPr>
              <w:t>maka</w:t>
            </w:r>
            <w:proofErr w:type="spellEnd"/>
            <w:r w:rsidRPr="00886123">
              <w:rPr>
                <w:rFonts w:ascii="Tahoma" w:hAnsi="Tahoma" w:cs="Tahoma"/>
                <w:szCs w:val="22"/>
              </w:rPr>
              <w:t xml:space="preserve"> (fog</w:t>
            </w:r>
            <w:proofErr w:type="gramStart"/>
            <w:r w:rsidRPr="00886123">
              <w:rPr>
                <w:rFonts w:ascii="Tahoma" w:hAnsi="Tahoma" w:cs="Tahoma"/>
                <w:szCs w:val="22"/>
              </w:rPr>
              <w:t>)(</w:t>
            </w:r>
            <w:proofErr w:type="gramEnd"/>
            <w:r w:rsidRPr="00886123">
              <w:rPr>
                <w:rFonts w:ascii="Tahoma" w:hAnsi="Tahoma" w:cs="Tahoma"/>
                <w:szCs w:val="22"/>
              </w:rPr>
              <w:t xml:space="preserve">1) </w:t>
            </w:r>
            <w:proofErr w:type="spellStart"/>
            <w:r w:rsidRPr="00886123">
              <w:rPr>
                <w:rFonts w:ascii="Tahoma" w:hAnsi="Tahoma" w:cs="Tahoma"/>
                <w:szCs w:val="22"/>
              </w:rPr>
              <w:t>adalah</w:t>
            </w:r>
            <w:proofErr w:type="spellEnd"/>
            <w:r w:rsidRPr="00886123">
              <w:rPr>
                <w:rFonts w:ascii="Tahoma" w:hAnsi="Tahoma" w:cs="Tahoma"/>
                <w:szCs w:val="22"/>
              </w:rPr>
              <w:t xml:space="preserve"> ... .</w:t>
            </w:r>
          </w:p>
        </w:tc>
      </w:tr>
      <w:tr w:rsidR="00B80D63" w14:paraId="79312585" w14:textId="77777777" w:rsidTr="002A5576">
        <w:tc>
          <w:tcPr>
            <w:tcW w:w="484" w:type="dxa"/>
          </w:tcPr>
          <w:p w14:paraId="4F23AC2E" w14:textId="77777777" w:rsidR="00B80D63" w:rsidRDefault="00B80D63" w:rsidP="00B80D63"/>
        </w:tc>
        <w:tc>
          <w:tcPr>
            <w:tcW w:w="432" w:type="dxa"/>
          </w:tcPr>
          <w:p w14:paraId="2691463E" w14:textId="77777777" w:rsidR="00B80D63" w:rsidRPr="00886123" w:rsidRDefault="00B80D63" w:rsidP="00B80D63">
            <w:r w:rsidRPr="00886123">
              <w:t>A</w:t>
            </w:r>
          </w:p>
        </w:tc>
        <w:tc>
          <w:tcPr>
            <w:tcW w:w="6474" w:type="dxa"/>
          </w:tcPr>
          <w:p w14:paraId="2E4070B9" w14:textId="5E042188" w:rsidR="00B80D63" w:rsidRPr="00886123" w:rsidRDefault="00B80D63" w:rsidP="00B80D63">
            <w:r w:rsidRPr="00886123">
              <w:t>14</w:t>
            </w:r>
          </w:p>
        </w:tc>
      </w:tr>
      <w:tr w:rsidR="00B80D63" w14:paraId="377D47FB" w14:textId="77777777" w:rsidTr="002A5576">
        <w:tc>
          <w:tcPr>
            <w:tcW w:w="484" w:type="dxa"/>
          </w:tcPr>
          <w:p w14:paraId="6D7967FC" w14:textId="77777777" w:rsidR="00B80D63" w:rsidRDefault="00B80D63" w:rsidP="00B80D63"/>
        </w:tc>
        <w:tc>
          <w:tcPr>
            <w:tcW w:w="432" w:type="dxa"/>
          </w:tcPr>
          <w:p w14:paraId="6597145F" w14:textId="77777777" w:rsidR="00B80D63" w:rsidRPr="00886123" w:rsidRDefault="00B80D63" w:rsidP="00B80D63">
            <w:r w:rsidRPr="00886123">
              <w:t>B</w:t>
            </w:r>
          </w:p>
        </w:tc>
        <w:tc>
          <w:tcPr>
            <w:tcW w:w="6474" w:type="dxa"/>
          </w:tcPr>
          <w:p w14:paraId="6FF57B04" w14:textId="0BE162BC" w:rsidR="00B80D63" w:rsidRPr="00886123" w:rsidRDefault="00B80D63" w:rsidP="00B80D63">
            <w:r w:rsidRPr="00886123">
              <w:t>21</w:t>
            </w:r>
          </w:p>
        </w:tc>
      </w:tr>
      <w:tr w:rsidR="00B80D63" w14:paraId="49C945F1" w14:textId="77777777" w:rsidTr="002A5576">
        <w:tc>
          <w:tcPr>
            <w:tcW w:w="484" w:type="dxa"/>
          </w:tcPr>
          <w:p w14:paraId="5C3F4804" w14:textId="77777777" w:rsidR="00B80D63" w:rsidRDefault="00B80D63" w:rsidP="00B80D63"/>
        </w:tc>
        <w:tc>
          <w:tcPr>
            <w:tcW w:w="432" w:type="dxa"/>
          </w:tcPr>
          <w:p w14:paraId="02BAA782" w14:textId="77777777" w:rsidR="00B80D63" w:rsidRPr="00886123" w:rsidRDefault="00B80D63" w:rsidP="00B80D63">
            <w:r w:rsidRPr="00886123">
              <w:t>C</w:t>
            </w:r>
          </w:p>
        </w:tc>
        <w:tc>
          <w:tcPr>
            <w:tcW w:w="6474" w:type="dxa"/>
          </w:tcPr>
          <w:p w14:paraId="4DB8E8D6" w14:textId="5FCF8539" w:rsidR="00B80D63" w:rsidRPr="00886123" w:rsidRDefault="00B80D63" w:rsidP="00B80D63">
            <w:r w:rsidRPr="00886123">
              <w:t>-4</w:t>
            </w:r>
          </w:p>
        </w:tc>
      </w:tr>
      <w:tr w:rsidR="00B80D63" w14:paraId="52EAA9FF" w14:textId="77777777" w:rsidTr="002A5576">
        <w:tc>
          <w:tcPr>
            <w:tcW w:w="484" w:type="dxa"/>
          </w:tcPr>
          <w:p w14:paraId="498D041E" w14:textId="77777777" w:rsidR="00B80D63" w:rsidRDefault="00B80D63" w:rsidP="00B80D63"/>
        </w:tc>
        <w:tc>
          <w:tcPr>
            <w:tcW w:w="432" w:type="dxa"/>
          </w:tcPr>
          <w:p w14:paraId="41E3DD5F" w14:textId="77777777" w:rsidR="00B80D63" w:rsidRPr="00886123" w:rsidRDefault="00B80D63" w:rsidP="00B80D63">
            <w:r w:rsidRPr="00886123">
              <w:t>D</w:t>
            </w:r>
          </w:p>
        </w:tc>
        <w:tc>
          <w:tcPr>
            <w:tcW w:w="6474" w:type="dxa"/>
          </w:tcPr>
          <w:p w14:paraId="5DB0639F" w14:textId="4B802F45" w:rsidR="00B80D63" w:rsidRPr="00886123" w:rsidRDefault="00B80D63" w:rsidP="00B80D63">
            <w:r w:rsidRPr="00886123">
              <w:t>17</w:t>
            </w:r>
          </w:p>
        </w:tc>
      </w:tr>
      <w:tr w:rsidR="00B80D63" w14:paraId="679B38FE" w14:textId="77777777" w:rsidTr="002A5576">
        <w:tc>
          <w:tcPr>
            <w:tcW w:w="484" w:type="dxa"/>
          </w:tcPr>
          <w:p w14:paraId="0F88704F" w14:textId="77777777" w:rsidR="00B80D63" w:rsidRDefault="00B80D63" w:rsidP="00B80D63"/>
        </w:tc>
        <w:tc>
          <w:tcPr>
            <w:tcW w:w="432" w:type="dxa"/>
          </w:tcPr>
          <w:p w14:paraId="004943EB" w14:textId="77777777" w:rsidR="00B80D63" w:rsidRPr="00886123" w:rsidRDefault="00B80D63" w:rsidP="00B80D63">
            <w:r w:rsidRPr="00886123">
              <w:t>E</w:t>
            </w:r>
          </w:p>
        </w:tc>
        <w:tc>
          <w:tcPr>
            <w:tcW w:w="6474" w:type="dxa"/>
          </w:tcPr>
          <w:p w14:paraId="15BF5136" w14:textId="5E3976C8" w:rsidR="00B80D63" w:rsidRPr="00886123" w:rsidRDefault="00B80D63" w:rsidP="00B80D63">
            <w:r w:rsidRPr="00886123">
              <w:t>10</w:t>
            </w:r>
          </w:p>
        </w:tc>
      </w:tr>
      <w:tr w:rsidR="00B80D63" w14:paraId="3CA25F01" w14:textId="77777777" w:rsidTr="002A5576">
        <w:tc>
          <w:tcPr>
            <w:tcW w:w="484" w:type="dxa"/>
          </w:tcPr>
          <w:p w14:paraId="48E64F35" w14:textId="77777777" w:rsidR="00B80D63" w:rsidRDefault="00B80D63" w:rsidP="00B80D63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467975A0" w14:textId="052C2815" w:rsidR="00B80D63" w:rsidRDefault="004672C1" w:rsidP="00B80D63">
            <w:proofErr w:type="spellStart"/>
            <w:r w:rsidRPr="00756CA9">
              <w:rPr>
                <w:lang w:val="en-GB"/>
              </w:rPr>
              <w:t>Diketahui</w:t>
            </w:r>
            <w:proofErr w:type="spellEnd"/>
            <w:r w:rsidRPr="00756CA9">
              <w:rPr>
                <w:lang w:val="en-GB"/>
              </w:rPr>
              <w:t xml:space="preserve"> f(x)=3x-9. Invers </w:t>
            </w:r>
            <w:proofErr w:type="spellStart"/>
            <w:r w:rsidRPr="00756CA9">
              <w:rPr>
                <w:lang w:val="en-GB"/>
              </w:rPr>
              <w:t>dari</w:t>
            </w:r>
            <w:proofErr w:type="spellEnd"/>
            <w:r w:rsidRPr="00756CA9">
              <w:rPr>
                <w:lang w:val="en-GB"/>
              </w:rPr>
              <w:t xml:space="preserve"> </w:t>
            </w:r>
            <w:proofErr w:type="spellStart"/>
            <w:r w:rsidRPr="00756CA9">
              <w:rPr>
                <w:lang w:val="en-GB"/>
              </w:rPr>
              <w:t>fungsi</w:t>
            </w:r>
            <w:proofErr w:type="spellEnd"/>
            <w:r w:rsidRPr="00756CA9">
              <w:rPr>
                <w:lang w:val="en-GB"/>
              </w:rPr>
              <w:t xml:space="preserve"> </w:t>
            </w:r>
            <w:proofErr w:type="spellStart"/>
            <w:r w:rsidRPr="00756CA9">
              <w:rPr>
                <w:lang w:val="en-GB"/>
              </w:rPr>
              <w:t>tersebut</w:t>
            </w:r>
            <w:proofErr w:type="spellEnd"/>
            <w:r w:rsidRPr="00756CA9">
              <w:rPr>
                <w:lang w:val="en-GB"/>
              </w:rPr>
              <w:t xml:space="preserve"> </w:t>
            </w:r>
            <w:proofErr w:type="spellStart"/>
            <w:r w:rsidRPr="00756CA9">
              <w:rPr>
                <w:lang w:val="en-GB"/>
              </w:rPr>
              <w:t>adalah</w:t>
            </w:r>
            <w:proofErr w:type="spellEnd"/>
            <w:r w:rsidRPr="00756CA9">
              <w:rPr>
                <w:lang w:val="en-GB"/>
              </w:rPr>
              <w:t xml:space="preserve"> ….</w:t>
            </w:r>
          </w:p>
        </w:tc>
      </w:tr>
      <w:tr w:rsidR="004672C1" w14:paraId="2B9BC8CC" w14:textId="77777777" w:rsidTr="002A5576">
        <w:tc>
          <w:tcPr>
            <w:tcW w:w="484" w:type="dxa"/>
          </w:tcPr>
          <w:p w14:paraId="3C238813" w14:textId="77777777" w:rsidR="004672C1" w:rsidRDefault="004672C1" w:rsidP="004672C1"/>
        </w:tc>
        <w:tc>
          <w:tcPr>
            <w:tcW w:w="432" w:type="dxa"/>
          </w:tcPr>
          <w:p w14:paraId="3A280B28" w14:textId="77777777" w:rsidR="004672C1" w:rsidRDefault="004672C1" w:rsidP="004672C1">
            <w:r>
              <w:t>A</w:t>
            </w:r>
          </w:p>
        </w:tc>
        <w:tc>
          <w:tcPr>
            <w:tcW w:w="6474" w:type="dxa"/>
          </w:tcPr>
          <w:p w14:paraId="2D40D799" w14:textId="5BFEBA1E" w:rsidR="004672C1" w:rsidRDefault="004672C1" w:rsidP="004672C1">
            <w:r w:rsidRPr="00597088">
              <w:rPr>
                <w:noProof/>
              </w:rPr>
              <w:drawing>
                <wp:inline distT="0" distB="0" distL="0" distR="0" wp14:anchorId="5636E5F1" wp14:editId="79D90875">
                  <wp:extent cx="1620737" cy="471487"/>
                  <wp:effectExtent l="0" t="0" r="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0"/>
                          <a:srcRect l="18819" b="81503"/>
                          <a:stretch/>
                        </pic:blipFill>
                        <pic:spPr bwMode="auto">
                          <a:xfrm>
                            <a:off x="0" y="0"/>
                            <a:ext cx="1625329" cy="472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2C1" w14:paraId="3B51E4AC" w14:textId="77777777" w:rsidTr="002A5576">
        <w:tc>
          <w:tcPr>
            <w:tcW w:w="484" w:type="dxa"/>
          </w:tcPr>
          <w:p w14:paraId="12730724" w14:textId="77777777" w:rsidR="004672C1" w:rsidRDefault="004672C1" w:rsidP="004672C1"/>
        </w:tc>
        <w:tc>
          <w:tcPr>
            <w:tcW w:w="432" w:type="dxa"/>
          </w:tcPr>
          <w:p w14:paraId="61E59910" w14:textId="77777777" w:rsidR="004672C1" w:rsidRDefault="004672C1" w:rsidP="004672C1">
            <w:r>
              <w:t>B</w:t>
            </w:r>
          </w:p>
        </w:tc>
        <w:tc>
          <w:tcPr>
            <w:tcW w:w="6474" w:type="dxa"/>
          </w:tcPr>
          <w:p w14:paraId="402DE25D" w14:textId="54A8EB44" w:rsidR="004672C1" w:rsidRDefault="004672C1" w:rsidP="004672C1">
            <w:r w:rsidRPr="00597088">
              <w:rPr>
                <w:noProof/>
              </w:rPr>
              <w:drawing>
                <wp:inline distT="0" distB="0" distL="0" distR="0" wp14:anchorId="6F566C50" wp14:editId="27836436">
                  <wp:extent cx="1462088" cy="504421"/>
                  <wp:effectExtent l="0" t="0" r="508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0"/>
                          <a:srcRect l="18081" t="18208" r="8118" b="61850"/>
                          <a:stretch/>
                        </pic:blipFill>
                        <pic:spPr bwMode="auto">
                          <a:xfrm>
                            <a:off x="0" y="0"/>
                            <a:ext cx="1476872" cy="5095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2C1" w14:paraId="21904B7E" w14:textId="77777777" w:rsidTr="002A5576">
        <w:tc>
          <w:tcPr>
            <w:tcW w:w="484" w:type="dxa"/>
          </w:tcPr>
          <w:p w14:paraId="4FBE80FC" w14:textId="77777777" w:rsidR="004672C1" w:rsidRDefault="004672C1" w:rsidP="004672C1"/>
        </w:tc>
        <w:tc>
          <w:tcPr>
            <w:tcW w:w="432" w:type="dxa"/>
          </w:tcPr>
          <w:p w14:paraId="5A672FF8" w14:textId="77777777" w:rsidR="004672C1" w:rsidRDefault="004672C1" w:rsidP="004672C1">
            <w:r>
              <w:t>C</w:t>
            </w:r>
          </w:p>
        </w:tc>
        <w:tc>
          <w:tcPr>
            <w:tcW w:w="6474" w:type="dxa"/>
          </w:tcPr>
          <w:p w14:paraId="43A81090" w14:textId="727B580A" w:rsidR="004672C1" w:rsidRDefault="004672C1" w:rsidP="004672C1">
            <w:r w:rsidRPr="00597088">
              <w:rPr>
                <w:noProof/>
              </w:rPr>
              <w:drawing>
                <wp:inline distT="0" distB="0" distL="0" distR="0" wp14:anchorId="00ED5AB1" wp14:editId="17DBD080">
                  <wp:extent cx="1500188" cy="564427"/>
                  <wp:effectExtent l="0" t="0" r="508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0"/>
                          <a:srcRect l="18081" t="38439" r="7380" b="39595"/>
                          <a:stretch/>
                        </pic:blipFill>
                        <pic:spPr bwMode="auto">
                          <a:xfrm>
                            <a:off x="0" y="0"/>
                            <a:ext cx="1514281" cy="5697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2C1" w14:paraId="2C4E7D5F" w14:textId="77777777" w:rsidTr="002A5576">
        <w:tc>
          <w:tcPr>
            <w:tcW w:w="484" w:type="dxa"/>
          </w:tcPr>
          <w:p w14:paraId="37ACD8D2" w14:textId="77777777" w:rsidR="004672C1" w:rsidRDefault="004672C1" w:rsidP="004672C1"/>
        </w:tc>
        <w:tc>
          <w:tcPr>
            <w:tcW w:w="432" w:type="dxa"/>
          </w:tcPr>
          <w:p w14:paraId="7D06C508" w14:textId="77777777" w:rsidR="004672C1" w:rsidRDefault="004672C1" w:rsidP="004672C1">
            <w:r>
              <w:t>D</w:t>
            </w:r>
          </w:p>
        </w:tc>
        <w:tc>
          <w:tcPr>
            <w:tcW w:w="6474" w:type="dxa"/>
          </w:tcPr>
          <w:p w14:paraId="07C1AE75" w14:textId="67717A2B" w:rsidR="004672C1" w:rsidRDefault="004672C1" w:rsidP="004672C1">
            <w:r w:rsidRPr="00597088">
              <w:rPr>
                <w:noProof/>
              </w:rPr>
              <w:drawing>
                <wp:inline distT="0" distB="0" distL="0" distR="0" wp14:anchorId="0768C331" wp14:editId="0AA03299">
                  <wp:extent cx="1504950" cy="543868"/>
                  <wp:effectExtent l="0" t="0" r="0" b="88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0"/>
                          <a:srcRect l="17712" t="58671" r="7749" b="20231"/>
                          <a:stretch/>
                        </pic:blipFill>
                        <pic:spPr bwMode="auto">
                          <a:xfrm>
                            <a:off x="0" y="0"/>
                            <a:ext cx="1515114" cy="547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2C1" w14:paraId="109B39B5" w14:textId="77777777" w:rsidTr="002A5576">
        <w:tc>
          <w:tcPr>
            <w:tcW w:w="484" w:type="dxa"/>
          </w:tcPr>
          <w:p w14:paraId="5A2C6832" w14:textId="77777777" w:rsidR="004672C1" w:rsidRDefault="004672C1" w:rsidP="004672C1"/>
        </w:tc>
        <w:tc>
          <w:tcPr>
            <w:tcW w:w="432" w:type="dxa"/>
          </w:tcPr>
          <w:p w14:paraId="74A63953" w14:textId="77777777" w:rsidR="004672C1" w:rsidRDefault="004672C1" w:rsidP="004672C1">
            <w:r>
              <w:t>E</w:t>
            </w:r>
          </w:p>
        </w:tc>
        <w:tc>
          <w:tcPr>
            <w:tcW w:w="6474" w:type="dxa"/>
          </w:tcPr>
          <w:p w14:paraId="27F22C53" w14:textId="0FC10069" w:rsidR="004672C1" w:rsidRDefault="004672C1" w:rsidP="004672C1">
            <w:r w:rsidRPr="00597088">
              <w:rPr>
                <w:noProof/>
              </w:rPr>
              <w:drawing>
                <wp:inline distT="0" distB="0" distL="0" distR="0" wp14:anchorId="7A3971F1" wp14:editId="11D32CF0">
                  <wp:extent cx="1462088" cy="560103"/>
                  <wp:effectExtent l="0" t="0" r="508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0"/>
                          <a:srcRect l="18081" t="77746" r="7749"/>
                          <a:stretch/>
                        </pic:blipFill>
                        <pic:spPr bwMode="auto">
                          <a:xfrm>
                            <a:off x="0" y="0"/>
                            <a:ext cx="1467675" cy="5622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D63" w14:paraId="735AA84E" w14:textId="77777777" w:rsidTr="002A5576">
        <w:tc>
          <w:tcPr>
            <w:tcW w:w="484" w:type="dxa"/>
          </w:tcPr>
          <w:p w14:paraId="2E018828" w14:textId="77777777" w:rsidR="00B80D63" w:rsidRDefault="00B80D63" w:rsidP="00B80D63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0BD1313D" w14:textId="36D7B332" w:rsidR="00B80D63" w:rsidRDefault="004672C1" w:rsidP="00B80D63">
            <w:proofErr w:type="spellStart"/>
            <w:r>
              <w:rPr>
                <w:lang w:val="en-GB"/>
              </w:rPr>
              <w:t>Diketahui</w:t>
            </w:r>
            <w:proofErr w:type="spellEnd"/>
            <w:r>
              <w:rPr>
                <w:lang w:val="en-GB"/>
              </w:rPr>
              <w:t xml:space="preserve"> g(x)=4x</w:t>
            </w:r>
            <w:r w:rsidR="00235E59">
              <w:rPr>
                <w:lang w:val="en-GB"/>
              </w:rPr>
              <w:t xml:space="preserve">+2. Nilai </w:t>
            </w:r>
            <w:proofErr w:type="spellStart"/>
            <w:r w:rsidR="00235E59">
              <w:rPr>
                <w:lang w:val="en-GB"/>
              </w:rPr>
              <w:t>dari</w:t>
            </w:r>
            <w:proofErr w:type="spellEnd"/>
            <w:r w:rsidR="00235E59">
              <w:rPr>
                <w:lang w:val="en-GB"/>
              </w:rPr>
              <w:t xml:space="preserve"> </w:t>
            </w:r>
            <w:proofErr w:type="gramStart"/>
            <w:r w:rsidR="00235E59">
              <w:rPr>
                <w:lang w:val="en-GB"/>
              </w:rPr>
              <w:t>g(</w:t>
            </w:r>
            <w:proofErr w:type="gramEnd"/>
            <w:r w:rsidR="00235E59">
              <w:rPr>
                <w:lang w:val="en-GB"/>
              </w:rPr>
              <w:t xml:space="preserve">0) </w:t>
            </w:r>
            <w:proofErr w:type="spellStart"/>
            <w:r>
              <w:rPr>
                <w:lang w:val="en-GB"/>
              </w:rPr>
              <w:t>adalah</w:t>
            </w:r>
            <w:proofErr w:type="spellEnd"/>
            <w:r>
              <w:rPr>
                <w:lang w:val="en-GB"/>
              </w:rPr>
              <w:t xml:space="preserve"> ….</w:t>
            </w:r>
          </w:p>
        </w:tc>
      </w:tr>
      <w:tr w:rsidR="004672C1" w14:paraId="2684CFB1" w14:textId="77777777" w:rsidTr="002A5576">
        <w:tc>
          <w:tcPr>
            <w:tcW w:w="484" w:type="dxa"/>
          </w:tcPr>
          <w:p w14:paraId="77F7AC8C" w14:textId="77777777" w:rsidR="004672C1" w:rsidRDefault="004672C1" w:rsidP="004672C1"/>
        </w:tc>
        <w:tc>
          <w:tcPr>
            <w:tcW w:w="432" w:type="dxa"/>
          </w:tcPr>
          <w:p w14:paraId="73A36C92" w14:textId="77777777" w:rsidR="004672C1" w:rsidRDefault="004672C1" w:rsidP="004672C1">
            <w:r>
              <w:t>A</w:t>
            </w:r>
          </w:p>
        </w:tc>
        <w:tc>
          <w:tcPr>
            <w:tcW w:w="6474" w:type="dxa"/>
          </w:tcPr>
          <w:p w14:paraId="5F8904AA" w14:textId="0C02586A" w:rsidR="004672C1" w:rsidRDefault="00235E59" w:rsidP="004672C1">
            <w:r>
              <w:t>0</w:t>
            </w:r>
          </w:p>
        </w:tc>
      </w:tr>
      <w:tr w:rsidR="004672C1" w14:paraId="6284AD75" w14:textId="77777777" w:rsidTr="002A5576">
        <w:tc>
          <w:tcPr>
            <w:tcW w:w="484" w:type="dxa"/>
          </w:tcPr>
          <w:p w14:paraId="50207C49" w14:textId="77777777" w:rsidR="004672C1" w:rsidRDefault="004672C1" w:rsidP="004672C1"/>
        </w:tc>
        <w:tc>
          <w:tcPr>
            <w:tcW w:w="432" w:type="dxa"/>
          </w:tcPr>
          <w:p w14:paraId="094CE533" w14:textId="77777777" w:rsidR="004672C1" w:rsidRDefault="004672C1" w:rsidP="004672C1">
            <w:r>
              <w:t>B</w:t>
            </w:r>
          </w:p>
        </w:tc>
        <w:tc>
          <w:tcPr>
            <w:tcW w:w="6474" w:type="dxa"/>
          </w:tcPr>
          <w:p w14:paraId="66017F7C" w14:textId="5106866A" w:rsidR="004672C1" w:rsidRDefault="00235E59" w:rsidP="004672C1">
            <w:r>
              <w:t>1</w:t>
            </w:r>
          </w:p>
        </w:tc>
      </w:tr>
      <w:tr w:rsidR="004672C1" w14:paraId="625755D0" w14:textId="77777777" w:rsidTr="002A5576">
        <w:tc>
          <w:tcPr>
            <w:tcW w:w="484" w:type="dxa"/>
          </w:tcPr>
          <w:p w14:paraId="16FF538C" w14:textId="77777777" w:rsidR="004672C1" w:rsidRDefault="004672C1" w:rsidP="004672C1"/>
        </w:tc>
        <w:tc>
          <w:tcPr>
            <w:tcW w:w="432" w:type="dxa"/>
          </w:tcPr>
          <w:p w14:paraId="5C34E6DE" w14:textId="77777777" w:rsidR="004672C1" w:rsidRDefault="004672C1" w:rsidP="004672C1">
            <w:r>
              <w:t>C</w:t>
            </w:r>
          </w:p>
        </w:tc>
        <w:tc>
          <w:tcPr>
            <w:tcW w:w="6474" w:type="dxa"/>
          </w:tcPr>
          <w:p w14:paraId="7489B7A6" w14:textId="025F7B49" w:rsidR="004672C1" w:rsidRDefault="00235E59" w:rsidP="004672C1">
            <w:r>
              <w:t>2</w:t>
            </w:r>
          </w:p>
        </w:tc>
      </w:tr>
      <w:tr w:rsidR="004672C1" w14:paraId="7C43B1FD" w14:textId="77777777" w:rsidTr="002A5576">
        <w:tc>
          <w:tcPr>
            <w:tcW w:w="484" w:type="dxa"/>
          </w:tcPr>
          <w:p w14:paraId="4B83E5CD" w14:textId="77777777" w:rsidR="004672C1" w:rsidRDefault="004672C1" w:rsidP="004672C1"/>
        </w:tc>
        <w:tc>
          <w:tcPr>
            <w:tcW w:w="432" w:type="dxa"/>
          </w:tcPr>
          <w:p w14:paraId="1E13D020" w14:textId="77777777" w:rsidR="004672C1" w:rsidRDefault="004672C1" w:rsidP="004672C1">
            <w:r>
              <w:t>D</w:t>
            </w:r>
          </w:p>
        </w:tc>
        <w:tc>
          <w:tcPr>
            <w:tcW w:w="6474" w:type="dxa"/>
          </w:tcPr>
          <w:p w14:paraId="79242F9E" w14:textId="24094CC7" w:rsidR="004672C1" w:rsidRDefault="00235E59" w:rsidP="004672C1">
            <w:r>
              <w:t>3</w:t>
            </w:r>
          </w:p>
        </w:tc>
      </w:tr>
      <w:tr w:rsidR="004672C1" w14:paraId="0824DF5D" w14:textId="77777777" w:rsidTr="002A5576">
        <w:tc>
          <w:tcPr>
            <w:tcW w:w="484" w:type="dxa"/>
          </w:tcPr>
          <w:p w14:paraId="4C101ED6" w14:textId="77777777" w:rsidR="004672C1" w:rsidRDefault="004672C1" w:rsidP="004672C1"/>
        </w:tc>
        <w:tc>
          <w:tcPr>
            <w:tcW w:w="432" w:type="dxa"/>
          </w:tcPr>
          <w:p w14:paraId="217BCF30" w14:textId="77777777" w:rsidR="004672C1" w:rsidRDefault="004672C1" w:rsidP="004672C1">
            <w:r>
              <w:t>E</w:t>
            </w:r>
          </w:p>
        </w:tc>
        <w:tc>
          <w:tcPr>
            <w:tcW w:w="6474" w:type="dxa"/>
          </w:tcPr>
          <w:p w14:paraId="25C816F1" w14:textId="13D33D0C" w:rsidR="004672C1" w:rsidRDefault="00235E59" w:rsidP="004672C1">
            <w:r>
              <w:t>4</w:t>
            </w:r>
          </w:p>
        </w:tc>
      </w:tr>
      <w:tr w:rsidR="004672C1" w14:paraId="06640AF2" w14:textId="77777777" w:rsidTr="002A5576">
        <w:tc>
          <w:tcPr>
            <w:tcW w:w="484" w:type="dxa"/>
          </w:tcPr>
          <w:p w14:paraId="0999B507" w14:textId="77777777" w:rsidR="004672C1" w:rsidRDefault="004672C1" w:rsidP="004672C1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68C27088" w14:textId="7CD13743" w:rsidR="004672C1" w:rsidRDefault="004672C1" w:rsidP="004672C1">
            <w:proofErr w:type="spellStart"/>
            <w:r>
              <w:rPr>
                <w:lang w:val="en-GB"/>
              </w:rPr>
              <w:t>Diketahui</w:t>
            </w:r>
            <w:proofErr w:type="spellEnd"/>
            <w:r>
              <w:rPr>
                <w:lang w:val="en-GB"/>
              </w:rPr>
              <w:t xml:space="preserve"> h(x)=2x+16. Invers </w:t>
            </w:r>
            <w:proofErr w:type="spellStart"/>
            <w:r>
              <w:rPr>
                <w:lang w:val="en-GB"/>
              </w:rPr>
              <w:t>dari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fungsi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tersebut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adalah</w:t>
            </w:r>
            <w:proofErr w:type="spellEnd"/>
            <w:r>
              <w:rPr>
                <w:lang w:val="en-GB"/>
              </w:rPr>
              <w:t xml:space="preserve"> ….</w:t>
            </w:r>
          </w:p>
        </w:tc>
      </w:tr>
      <w:tr w:rsidR="004672C1" w14:paraId="6EB19337" w14:textId="77777777" w:rsidTr="002A5576">
        <w:tc>
          <w:tcPr>
            <w:tcW w:w="484" w:type="dxa"/>
          </w:tcPr>
          <w:p w14:paraId="47048ADB" w14:textId="77777777" w:rsidR="004672C1" w:rsidRDefault="004672C1" w:rsidP="004672C1"/>
        </w:tc>
        <w:tc>
          <w:tcPr>
            <w:tcW w:w="432" w:type="dxa"/>
          </w:tcPr>
          <w:p w14:paraId="144FBC18" w14:textId="77777777" w:rsidR="004672C1" w:rsidRDefault="004672C1" w:rsidP="004672C1">
            <w:r>
              <w:t>A</w:t>
            </w:r>
          </w:p>
        </w:tc>
        <w:tc>
          <w:tcPr>
            <w:tcW w:w="6474" w:type="dxa"/>
          </w:tcPr>
          <w:p w14:paraId="51EF919A" w14:textId="34F9391B" w:rsidR="004672C1" w:rsidRDefault="004672C1" w:rsidP="004672C1">
            <w:r w:rsidRPr="00597088">
              <w:rPr>
                <w:noProof/>
              </w:rPr>
              <w:drawing>
                <wp:inline distT="0" distB="0" distL="0" distR="0" wp14:anchorId="5810855E" wp14:editId="4162549A">
                  <wp:extent cx="1657350" cy="606348"/>
                  <wp:effectExtent l="0" t="0" r="0" b="381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1"/>
                          <a:srcRect l="16416" t="20175" r="21261" b="57891"/>
                          <a:stretch/>
                        </pic:blipFill>
                        <pic:spPr bwMode="auto">
                          <a:xfrm>
                            <a:off x="0" y="0"/>
                            <a:ext cx="1663350" cy="608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2C1" w14:paraId="5B0BFD6B" w14:textId="77777777" w:rsidTr="002A5576">
        <w:tc>
          <w:tcPr>
            <w:tcW w:w="484" w:type="dxa"/>
          </w:tcPr>
          <w:p w14:paraId="2D698FC1" w14:textId="77777777" w:rsidR="004672C1" w:rsidRDefault="004672C1" w:rsidP="004672C1"/>
        </w:tc>
        <w:tc>
          <w:tcPr>
            <w:tcW w:w="432" w:type="dxa"/>
          </w:tcPr>
          <w:p w14:paraId="45BCB2CF" w14:textId="77777777" w:rsidR="004672C1" w:rsidRDefault="004672C1" w:rsidP="004672C1">
            <w:r>
              <w:t>B</w:t>
            </w:r>
          </w:p>
        </w:tc>
        <w:tc>
          <w:tcPr>
            <w:tcW w:w="6474" w:type="dxa"/>
          </w:tcPr>
          <w:p w14:paraId="732484EA" w14:textId="06C70E44" w:rsidR="004672C1" w:rsidRDefault="004672C1" w:rsidP="004672C1">
            <w:r w:rsidRPr="00597088">
              <w:rPr>
                <w:noProof/>
              </w:rPr>
              <w:drawing>
                <wp:inline distT="0" distB="0" distL="0" distR="0" wp14:anchorId="1D7AF742" wp14:editId="5A19244B">
                  <wp:extent cx="1704975" cy="533801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2"/>
                          <a:srcRect l="18214" t="20114" r="5357" b="60906"/>
                          <a:stretch/>
                        </pic:blipFill>
                        <pic:spPr bwMode="auto">
                          <a:xfrm>
                            <a:off x="0" y="0"/>
                            <a:ext cx="1715089" cy="536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2C1" w14:paraId="6EF7DB5A" w14:textId="77777777" w:rsidTr="002A5576">
        <w:tc>
          <w:tcPr>
            <w:tcW w:w="484" w:type="dxa"/>
          </w:tcPr>
          <w:p w14:paraId="7605C7D0" w14:textId="77777777" w:rsidR="004672C1" w:rsidRDefault="004672C1" w:rsidP="004672C1"/>
        </w:tc>
        <w:tc>
          <w:tcPr>
            <w:tcW w:w="432" w:type="dxa"/>
          </w:tcPr>
          <w:p w14:paraId="56CF5D83" w14:textId="77777777" w:rsidR="004672C1" w:rsidRDefault="004672C1" w:rsidP="004672C1">
            <w:r>
              <w:t>C</w:t>
            </w:r>
          </w:p>
        </w:tc>
        <w:tc>
          <w:tcPr>
            <w:tcW w:w="6474" w:type="dxa"/>
          </w:tcPr>
          <w:p w14:paraId="6C435A9B" w14:textId="07AECF42" w:rsidR="004672C1" w:rsidRDefault="004672C1" w:rsidP="004672C1">
            <w:r w:rsidRPr="00597088">
              <w:rPr>
                <w:noProof/>
              </w:rPr>
              <w:drawing>
                <wp:inline distT="0" distB="0" distL="0" distR="0" wp14:anchorId="5851D697" wp14:editId="24DBCC2F">
                  <wp:extent cx="1700213" cy="644560"/>
                  <wp:effectExtent l="0" t="0" r="0" b="317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1"/>
                          <a:srcRect l="19459" t="62001" r="21245" b="16374"/>
                          <a:stretch/>
                        </pic:blipFill>
                        <pic:spPr bwMode="auto">
                          <a:xfrm>
                            <a:off x="0" y="0"/>
                            <a:ext cx="1707680" cy="6473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2C1" w14:paraId="19C37D72" w14:textId="77777777" w:rsidTr="002A5576">
        <w:tc>
          <w:tcPr>
            <w:tcW w:w="484" w:type="dxa"/>
          </w:tcPr>
          <w:p w14:paraId="35A6ED07" w14:textId="77777777" w:rsidR="004672C1" w:rsidRDefault="004672C1" w:rsidP="004672C1"/>
        </w:tc>
        <w:tc>
          <w:tcPr>
            <w:tcW w:w="432" w:type="dxa"/>
          </w:tcPr>
          <w:p w14:paraId="5FDFFD95" w14:textId="77777777" w:rsidR="004672C1" w:rsidRDefault="004672C1" w:rsidP="004672C1">
            <w:r>
              <w:t>D</w:t>
            </w:r>
          </w:p>
        </w:tc>
        <w:tc>
          <w:tcPr>
            <w:tcW w:w="6474" w:type="dxa"/>
          </w:tcPr>
          <w:p w14:paraId="2F102761" w14:textId="299F283E" w:rsidR="004672C1" w:rsidRDefault="004672C1" w:rsidP="004672C1">
            <w:r w:rsidRPr="00597088">
              <w:rPr>
                <w:noProof/>
              </w:rPr>
              <w:drawing>
                <wp:inline distT="0" distB="0" distL="0" distR="0" wp14:anchorId="59D790B6" wp14:editId="4A92919F">
                  <wp:extent cx="1704975" cy="570490"/>
                  <wp:effectExtent l="0" t="0" r="0" b="127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1"/>
                          <a:srcRect l="17335" t="41822" r="20013" b="38011"/>
                          <a:stretch/>
                        </pic:blipFill>
                        <pic:spPr bwMode="auto">
                          <a:xfrm>
                            <a:off x="0" y="0"/>
                            <a:ext cx="1712220" cy="572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2C1" w14:paraId="442D74FB" w14:textId="77777777" w:rsidTr="002A5576">
        <w:tc>
          <w:tcPr>
            <w:tcW w:w="484" w:type="dxa"/>
          </w:tcPr>
          <w:p w14:paraId="7BB043A5" w14:textId="77777777" w:rsidR="004672C1" w:rsidRDefault="004672C1" w:rsidP="004672C1"/>
        </w:tc>
        <w:tc>
          <w:tcPr>
            <w:tcW w:w="432" w:type="dxa"/>
          </w:tcPr>
          <w:p w14:paraId="34200ADA" w14:textId="77777777" w:rsidR="004672C1" w:rsidRDefault="004672C1" w:rsidP="004672C1">
            <w:r>
              <w:t>E</w:t>
            </w:r>
          </w:p>
        </w:tc>
        <w:tc>
          <w:tcPr>
            <w:tcW w:w="6474" w:type="dxa"/>
          </w:tcPr>
          <w:p w14:paraId="4C4D150D" w14:textId="114FE93E" w:rsidR="004672C1" w:rsidRDefault="004672C1" w:rsidP="004672C1">
            <w:r w:rsidRPr="00597088">
              <w:rPr>
                <w:noProof/>
              </w:rPr>
              <w:drawing>
                <wp:inline distT="0" distB="0" distL="0" distR="0" wp14:anchorId="41B3A699" wp14:editId="279A4338">
                  <wp:extent cx="1704975" cy="476003"/>
                  <wp:effectExtent l="0" t="0" r="0" b="63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1"/>
                          <a:srcRect l="17633" t="81287" r="12690"/>
                          <a:stretch/>
                        </pic:blipFill>
                        <pic:spPr bwMode="auto">
                          <a:xfrm>
                            <a:off x="0" y="0"/>
                            <a:ext cx="1713098" cy="478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2C1" w14:paraId="7CDBE37C" w14:textId="77777777" w:rsidTr="002A5576">
        <w:tc>
          <w:tcPr>
            <w:tcW w:w="484" w:type="dxa"/>
          </w:tcPr>
          <w:p w14:paraId="1EED922F" w14:textId="77777777" w:rsidR="004672C1" w:rsidRDefault="004672C1" w:rsidP="004672C1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1B0DD61D" w14:textId="7159BE10" w:rsidR="004672C1" w:rsidRDefault="002A5576" w:rsidP="004672C1">
            <w:pPr>
              <w:spacing w:after="160" w:line="256" w:lineRule="auto"/>
            </w:pPr>
            <w:r>
              <w:rPr>
                <w:noProof/>
              </w:rPr>
              <w:drawing>
                <wp:inline distT="0" distB="0" distL="0" distR="0" wp14:anchorId="1ADD5AC9" wp14:editId="38F084F2">
                  <wp:extent cx="4248150" cy="466725"/>
                  <wp:effectExtent l="0" t="0" r="0" b="9525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3"/>
                          <a:srcRect l="48975" t="20573" r="18375" b="73047"/>
                          <a:stretch/>
                        </pic:blipFill>
                        <pic:spPr bwMode="auto">
                          <a:xfrm>
                            <a:off x="0" y="0"/>
                            <a:ext cx="4248150" cy="466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2C1" w14:paraId="32164D63" w14:textId="77777777" w:rsidTr="002A5576">
        <w:tc>
          <w:tcPr>
            <w:tcW w:w="484" w:type="dxa"/>
          </w:tcPr>
          <w:p w14:paraId="1AB2FACB" w14:textId="77777777" w:rsidR="004672C1" w:rsidRDefault="004672C1" w:rsidP="004672C1"/>
        </w:tc>
        <w:tc>
          <w:tcPr>
            <w:tcW w:w="432" w:type="dxa"/>
          </w:tcPr>
          <w:p w14:paraId="5F4C0334" w14:textId="77777777" w:rsidR="004672C1" w:rsidRDefault="004672C1" w:rsidP="004672C1">
            <w:r>
              <w:t>A</w:t>
            </w:r>
          </w:p>
        </w:tc>
        <w:tc>
          <w:tcPr>
            <w:tcW w:w="6474" w:type="dxa"/>
          </w:tcPr>
          <w:p w14:paraId="0223CA58" w14:textId="2351DDE9" w:rsidR="004672C1" w:rsidRDefault="002A5576" w:rsidP="004672C1">
            <w:r>
              <w:rPr>
                <w:noProof/>
              </w:rPr>
              <w:drawing>
                <wp:inline distT="0" distB="0" distL="0" distR="0" wp14:anchorId="16BAF9C8" wp14:editId="1E0D21BC">
                  <wp:extent cx="723900" cy="2286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3"/>
                          <a:srcRect l="50366" t="26692" r="44070" b="70183"/>
                          <a:stretch/>
                        </pic:blipFill>
                        <pic:spPr bwMode="auto">
                          <a:xfrm>
                            <a:off x="0" y="0"/>
                            <a:ext cx="723900" cy="228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2C1" w14:paraId="0EBE0852" w14:textId="77777777" w:rsidTr="002A5576">
        <w:tc>
          <w:tcPr>
            <w:tcW w:w="484" w:type="dxa"/>
          </w:tcPr>
          <w:p w14:paraId="1CA3AA62" w14:textId="77777777" w:rsidR="004672C1" w:rsidRDefault="004672C1" w:rsidP="004672C1"/>
        </w:tc>
        <w:tc>
          <w:tcPr>
            <w:tcW w:w="432" w:type="dxa"/>
          </w:tcPr>
          <w:p w14:paraId="4DCC2CCB" w14:textId="77777777" w:rsidR="004672C1" w:rsidRDefault="004672C1" w:rsidP="004672C1">
            <w:r>
              <w:t>B</w:t>
            </w:r>
          </w:p>
        </w:tc>
        <w:tc>
          <w:tcPr>
            <w:tcW w:w="6474" w:type="dxa"/>
          </w:tcPr>
          <w:p w14:paraId="2CDF549E" w14:textId="2C6FFA7F" w:rsidR="004672C1" w:rsidRDefault="002A5576" w:rsidP="004672C1">
            <w:r>
              <w:rPr>
                <w:noProof/>
              </w:rPr>
              <w:drawing>
                <wp:inline distT="0" distB="0" distL="0" distR="0" wp14:anchorId="5EE99FE5" wp14:editId="43A7F227">
                  <wp:extent cx="723900" cy="238125"/>
                  <wp:effectExtent l="0" t="0" r="0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3"/>
                          <a:srcRect l="50366" t="30078" r="44070" b="66667"/>
                          <a:stretch/>
                        </pic:blipFill>
                        <pic:spPr bwMode="auto">
                          <a:xfrm>
                            <a:off x="0" y="0"/>
                            <a:ext cx="723900" cy="238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2C1" w14:paraId="5BA0372E" w14:textId="77777777" w:rsidTr="002A5576">
        <w:tc>
          <w:tcPr>
            <w:tcW w:w="484" w:type="dxa"/>
          </w:tcPr>
          <w:p w14:paraId="2B51D9E1" w14:textId="77777777" w:rsidR="004672C1" w:rsidRDefault="004672C1" w:rsidP="004672C1"/>
        </w:tc>
        <w:tc>
          <w:tcPr>
            <w:tcW w:w="432" w:type="dxa"/>
          </w:tcPr>
          <w:p w14:paraId="7E204707" w14:textId="77777777" w:rsidR="004672C1" w:rsidRDefault="004672C1" w:rsidP="004672C1">
            <w:r>
              <w:t>C</w:t>
            </w:r>
          </w:p>
        </w:tc>
        <w:tc>
          <w:tcPr>
            <w:tcW w:w="6474" w:type="dxa"/>
          </w:tcPr>
          <w:p w14:paraId="3751E3E2" w14:textId="32099244" w:rsidR="004672C1" w:rsidRDefault="002A5576" w:rsidP="004672C1">
            <w:r>
              <w:rPr>
                <w:noProof/>
              </w:rPr>
              <w:drawing>
                <wp:inline distT="0" distB="0" distL="0" distR="0" wp14:anchorId="343D0F86" wp14:editId="258952D6">
                  <wp:extent cx="723900" cy="24765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3"/>
                          <a:srcRect l="50366" t="33723" r="44070" b="62891"/>
                          <a:stretch/>
                        </pic:blipFill>
                        <pic:spPr bwMode="auto">
                          <a:xfrm>
                            <a:off x="0" y="0"/>
                            <a:ext cx="723900" cy="247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2C1" w14:paraId="28BA230B" w14:textId="77777777" w:rsidTr="002A5576">
        <w:tc>
          <w:tcPr>
            <w:tcW w:w="484" w:type="dxa"/>
          </w:tcPr>
          <w:p w14:paraId="2C71D700" w14:textId="77777777" w:rsidR="004672C1" w:rsidRDefault="004672C1" w:rsidP="004672C1"/>
        </w:tc>
        <w:tc>
          <w:tcPr>
            <w:tcW w:w="432" w:type="dxa"/>
          </w:tcPr>
          <w:p w14:paraId="2651D512" w14:textId="77777777" w:rsidR="004672C1" w:rsidRDefault="004672C1" w:rsidP="004672C1">
            <w:r>
              <w:t>D</w:t>
            </w:r>
          </w:p>
        </w:tc>
        <w:tc>
          <w:tcPr>
            <w:tcW w:w="6474" w:type="dxa"/>
          </w:tcPr>
          <w:p w14:paraId="2C67E49D" w14:textId="2043AF8C" w:rsidR="004672C1" w:rsidRDefault="002A5576" w:rsidP="004672C1">
            <w:r>
              <w:rPr>
                <w:noProof/>
              </w:rPr>
              <w:drawing>
                <wp:inline distT="0" distB="0" distL="0" distR="0" wp14:anchorId="5FB25FD4" wp14:editId="59133D47">
                  <wp:extent cx="723900" cy="2667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3"/>
                          <a:srcRect l="50366" t="37760" r="44070" b="58595"/>
                          <a:stretch/>
                        </pic:blipFill>
                        <pic:spPr bwMode="auto">
                          <a:xfrm>
                            <a:off x="0" y="0"/>
                            <a:ext cx="723900" cy="266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2C1" w14:paraId="2E175FC1" w14:textId="77777777" w:rsidTr="002A5576">
        <w:tc>
          <w:tcPr>
            <w:tcW w:w="484" w:type="dxa"/>
          </w:tcPr>
          <w:p w14:paraId="07DF25D5" w14:textId="77777777" w:rsidR="004672C1" w:rsidRDefault="004672C1" w:rsidP="004672C1"/>
        </w:tc>
        <w:tc>
          <w:tcPr>
            <w:tcW w:w="432" w:type="dxa"/>
          </w:tcPr>
          <w:p w14:paraId="16BAFEC6" w14:textId="77777777" w:rsidR="004672C1" w:rsidRDefault="004672C1" w:rsidP="004672C1">
            <w:r>
              <w:t>E</w:t>
            </w:r>
          </w:p>
        </w:tc>
        <w:tc>
          <w:tcPr>
            <w:tcW w:w="6474" w:type="dxa"/>
          </w:tcPr>
          <w:p w14:paraId="1ECCB3B8" w14:textId="00FCC883" w:rsidR="004672C1" w:rsidRDefault="002A5576" w:rsidP="004672C1">
            <w:r>
              <w:rPr>
                <w:noProof/>
              </w:rPr>
              <w:drawing>
                <wp:inline distT="0" distB="0" distL="0" distR="0" wp14:anchorId="7CA4FF29" wp14:editId="60DDC33A">
                  <wp:extent cx="723900" cy="2667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3"/>
                          <a:srcRect l="50366" t="41926" r="44070" b="54428"/>
                          <a:stretch/>
                        </pic:blipFill>
                        <pic:spPr bwMode="auto">
                          <a:xfrm>
                            <a:off x="0" y="0"/>
                            <a:ext cx="723900" cy="266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576" w14:paraId="2EF4E015" w14:textId="77777777" w:rsidTr="002A5576">
        <w:tc>
          <w:tcPr>
            <w:tcW w:w="484" w:type="dxa"/>
          </w:tcPr>
          <w:p w14:paraId="51C134A5" w14:textId="77777777" w:rsidR="002A5576" w:rsidRDefault="002A5576" w:rsidP="002A5576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7C0D8D5B" w14:textId="23436CEB" w:rsidR="002A5576" w:rsidRDefault="002A5576" w:rsidP="002A5576">
            <w:proofErr w:type="spellStart"/>
            <w:r w:rsidRPr="003033D6">
              <w:rPr>
                <w:rFonts w:ascii="Tahoma" w:eastAsia="Calibri" w:hAnsi="Tahoma" w:cs="Tahoma"/>
                <w:szCs w:val="22"/>
              </w:rPr>
              <w:t>Diketahui</w:t>
            </w:r>
            <w:proofErr w:type="spellEnd"/>
            <w:r w:rsidR="00BA0EF2">
              <w:rPr>
                <w:rFonts w:ascii="Tahoma" w:eastAsia="Calibri" w:hAnsi="Tahoma" w:cs="Tahoma"/>
                <w:szCs w:val="22"/>
              </w:rPr>
              <w:t xml:space="preserve"> f(x) = 2x + 2 dan g(x) = 8x - 3</w:t>
            </w:r>
            <w:r w:rsidRPr="003033D6">
              <w:rPr>
                <w:rFonts w:ascii="Tahoma" w:eastAsia="Calibri" w:hAnsi="Tahoma" w:cs="Tahoma"/>
                <w:szCs w:val="22"/>
              </w:rPr>
              <w:t xml:space="preserve">, </w:t>
            </w:r>
            <w:proofErr w:type="spellStart"/>
            <w:r w:rsidRPr="003033D6">
              <w:rPr>
                <w:rFonts w:ascii="Tahoma" w:eastAsia="Calibri" w:hAnsi="Tahoma" w:cs="Tahoma"/>
                <w:szCs w:val="22"/>
              </w:rPr>
              <w:t>maka</w:t>
            </w:r>
            <w:proofErr w:type="spellEnd"/>
            <w:r w:rsidRPr="003033D6">
              <w:rPr>
                <w:rFonts w:ascii="Tahoma" w:eastAsia="Calibri" w:hAnsi="Tahoma" w:cs="Tahoma"/>
                <w:szCs w:val="22"/>
              </w:rPr>
              <w:t xml:space="preserve"> (f o </w:t>
            </w:r>
            <w:proofErr w:type="gramStart"/>
            <w:r w:rsidRPr="003033D6">
              <w:rPr>
                <w:rFonts w:ascii="Tahoma" w:eastAsia="Calibri" w:hAnsi="Tahoma" w:cs="Tahoma"/>
                <w:szCs w:val="22"/>
              </w:rPr>
              <w:t>g)(</w:t>
            </w:r>
            <w:proofErr w:type="gramEnd"/>
            <w:r w:rsidRPr="003033D6">
              <w:rPr>
                <w:rFonts w:ascii="Tahoma" w:eastAsia="Calibri" w:hAnsi="Tahoma" w:cs="Tahoma"/>
                <w:szCs w:val="22"/>
              </w:rPr>
              <w:t xml:space="preserve">x) </w:t>
            </w:r>
            <w:proofErr w:type="spellStart"/>
            <w:r w:rsidRPr="003033D6">
              <w:rPr>
                <w:rFonts w:ascii="Tahoma" w:eastAsia="Calibri" w:hAnsi="Tahoma" w:cs="Tahoma"/>
                <w:szCs w:val="22"/>
              </w:rPr>
              <w:t>adalah</w:t>
            </w:r>
            <w:proofErr w:type="spellEnd"/>
            <w:r w:rsidRPr="003033D6">
              <w:rPr>
                <w:rFonts w:ascii="Tahoma" w:eastAsia="Calibri" w:hAnsi="Tahoma" w:cs="Tahoma"/>
                <w:szCs w:val="22"/>
              </w:rPr>
              <w:t xml:space="preserve"> ...</w:t>
            </w:r>
            <w:r>
              <w:rPr>
                <w:rFonts w:ascii="Tahoma" w:eastAsia="Calibri" w:hAnsi="Tahoma" w:cs="Tahoma"/>
                <w:szCs w:val="22"/>
              </w:rPr>
              <w:t xml:space="preserve"> .</w:t>
            </w:r>
          </w:p>
        </w:tc>
      </w:tr>
      <w:tr w:rsidR="002A5576" w14:paraId="455EB5A0" w14:textId="77777777" w:rsidTr="002A5576">
        <w:tc>
          <w:tcPr>
            <w:tcW w:w="484" w:type="dxa"/>
          </w:tcPr>
          <w:p w14:paraId="03456192" w14:textId="77777777" w:rsidR="002A5576" w:rsidRDefault="002A5576" w:rsidP="002A5576"/>
        </w:tc>
        <w:tc>
          <w:tcPr>
            <w:tcW w:w="432" w:type="dxa"/>
          </w:tcPr>
          <w:p w14:paraId="17BCCCA6" w14:textId="77777777" w:rsidR="002A5576" w:rsidRDefault="002A5576" w:rsidP="002A5576">
            <w:r>
              <w:t>A</w:t>
            </w:r>
          </w:p>
        </w:tc>
        <w:tc>
          <w:tcPr>
            <w:tcW w:w="6474" w:type="dxa"/>
          </w:tcPr>
          <w:p w14:paraId="4103AF09" w14:textId="71200C8D" w:rsidR="002A5576" w:rsidRDefault="002A5576" w:rsidP="002A5576">
            <w:r>
              <w:t>(f o g)(x) = 16x – 1</w:t>
            </w:r>
          </w:p>
        </w:tc>
      </w:tr>
      <w:tr w:rsidR="002A5576" w14:paraId="23B03A61" w14:textId="77777777" w:rsidTr="002A5576">
        <w:tc>
          <w:tcPr>
            <w:tcW w:w="484" w:type="dxa"/>
          </w:tcPr>
          <w:p w14:paraId="5D6A8E4B" w14:textId="77777777" w:rsidR="002A5576" w:rsidRDefault="002A5576" w:rsidP="002A5576"/>
        </w:tc>
        <w:tc>
          <w:tcPr>
            <w:tcW w:w="432" w:type="dxa"/>
          </w:tcPr>
          <w:p w14:paraId="5BE1C4E9" w14:textId="77777777" w:rsidR="002A5576" w:rsidRDefault="002A5576" w:rsidP="002A5576">
            <w:r>
              <w:t>B</w:t>
            </w:r>
          </w:p>
        </w:tc>
        <w:tc>
          <w:tcPr>
            <w:tcW w:w="6474" w:type="dxa"/>
          </w:tcPr>
          <w:p w14:paraId="7F4C0D89" w14:textId="758E7EC5" w:rsidR="002A5576" w:rsidRDefault="002A5576" w:rsidP="002A5576">
            <w:r w:rsidRPr="00653FFC">
              <w:t xml:space="preserve">(f o g)(x) = 16x – 2 </w:t>
            </w:r>
          </w:p>
        </w:tc>
      </w:tr>
      <w:tr w:rsidR="002A5576" w14:paraId="5CFFD0B6" w14:textId="77777777" w:rsidTr="002A5576">
        <w:tc>
          <w:tcPr>
            <w:tcW w:w="484" w:type="dxa"/>
          </w:tcPr>
          <w:p w14:paraId="3ABC6D96" w14:textId="77777777" w:rsidR="002A5576" w:rsidRDefault="002A5576" w:rsidP="002A5576"/>
        </w:tc>
        <w:tc>
          <w:tcPr>
            <w:tcW w:w="432" w:type="dxa"/>
          </w:tcPr>
          <w:p w14:paraId="69C4DEDE" w14:textId="77777777" w:rsidR="002A5576" w:rsidRDefault="002A5576" w:rsidP="002A5576">
            <w:r>
              <w:t>C</w:t>
            </w:r>
          </w:p>
        </w:tc>
        <w:tc>
          <w:tcPr>
            <w:tcW w:w="6474" w:type="dxa"/>
          </w:tcPr>
          <w:p w14:paraId="40A6E083" w14:textId="76A24E03" w:rsidR="002A5576" w:rsidRDefault="002A5576" w:rsidP="002A5576">
            <w:r>
              <w:t>(f o g)(x) = 16x – 3</w:t>
            </w:r>
            <w:r w:rsidRPr="00653FFC">
              <w:t xml:space="preserve"> </w:t>
            </w:r>
          </w:p>
        </w:tc>
      </w:tr>
      <w:tr w:rsidR="002A5576" w14:paraId="3F6767BD" w14:textId="77777777" w:rsidTr="002A5576">
        <w:tc>
          <w:tcPr>
            <w:tcW w:w="484" w:type="dxa"/>
          </w:tcPr>
          <w:p w14:paraId="5CF6CF20" w14:textId="77777777" w:rsidR="002A5576" w:rsidRDefault="002A5576" w:rsidP="002A5576"/>
        </w:tc>
        <w:tc>
          <w:tcPr>
            <w:tcW w:w="432" w:type="dxa"/>
          </w:tcPr>
          <w:p w14:paraId="0374E5E1" w14:textId="77777777" w:rsidR="002A5576" w:rsidRDefault="002A5576" w:rsidP="002A5576">
            <w:r>
              <w:t>D</w:t>
            </w:r>
          </w:p>
        </w:tc>
        <w:tc>
          <w:tcPr>
            <w:tcW w:w="6474" w:type="dxa"/>
          </w:tcPr>
          <w:p w14:paraId="36A3A7C1" w14:textId="4B97D26F" w:rsidR="002A5576" w:rsidRDefault="002A5576" w:rsidP="002A5576">
            <w:r>
              <w:t>(f o g)(x) = 16x – 4</w:t>
            </w:r>
            <w:r w:rsidRPr="00653FFC">
              <w:t xml:space="preserve"> </w:t>
            </w:r>
          </w:p>
        </w:tc>
      </w:tr>
      <w:tr w:rsidR="002A5576" w14:paraId="4B77F741" w14:textId="77777777" w:rsidTr="002A5576">
        <w:tc>
          <w:tcPr>
            <w:tcW w:w="484" w:type="dxa"/>
          </w:tcPr>
          <w:p w14:paraId="7D038237" w14:textId="77777777" w:rsidR="002A5576" w:rsidRDefault="002A5576" w:rsidP="002A5576"/>
        </w:tc>
        <w:tc>
          <w:tcPr>
            <w:tcW w:w="432" w:type="dxa"/>
          </w:tcPr>
          <w:p w14:paraId="0AA77FE7" w14:textId="77777777" w:rsidR="002A5576" w:rsidRDefault="002A5576" w:rsidP="002A5576">
            <w:r>
              <w:t>E</w:t>
            </w:r>
          </w:p>
        </w:tc>
        <w:tc>
          <w:tcPr>
            <w:tcW w:w="6474" w:type="dxa"/>
          </w:tcPr>
          <w:p w14:paraId="56E28793" w14:textId="1A70C438" w:rsidR="002A5576" w:rsidRDefault="002A5576" w:rsidP="002A5576">
            <w:r>
              <w:t>(f o g)(x) = 16x – 5</w:t>
            </w:r>
            <w:r w:rsidRPr="00653FFC">
              <w:t xml:space="preserve"> </w:t>
            </w:r>
          </w:p>
        </w:tc>
      </w:tr>
      <w:tr w:rsidR="002A5576" w14:paraId="0401569F" w14:textId="77777777" w:rsidTr="002A5576">
        <w:tc>
          <w:tcPr>
            <w:tcW w:w="484" w:type="dxa"/>
          </w:tcPr>
          <w:p w14:paraId="5455652F" w14:textId="77777777" w:rsidR="002A5576" w:rsidRDefault="002A5576" w:rsidP="002A5576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6B179D7B" w14:textId="278BBD82" w:rsidR="002A5576" w:rsidRDefault="002A5576" w:rsidP="002A5576">
            <w:proofErr w:type="spellStart"/>
            <w:r w:rsidRPr="00E542E1">
              <w:rPr>
                <w:rFonts w:ascii="Tahoma" w:hAnsi="Tahoma" w:cs="Tahoma"/>
                <w:szCs w:val="22"/>
              </w:rPr>
              <w:t>Diketahui</w:t>
            </w:r>
            <w:proofErr w:type="spellEnd"/>
            <w:r w:rsidRPr="00E542E1">
              <w:rPr>
                <w:rFonts w:ascii="Tahoma" w:hAnsi="Tahoma" w:cs="Tahoma"/>
                <w:szCs w:val="22"/>
              </w:rPr>
              <w:t xml:space="preserve"> f (x) = 3x + 2 dan g (x) = 4x </w:t>
            </w:r>
            <w:proofErr w:type="spellStart"/>
            <w:r w:rsidRPr="00E542E1">
              <w:rPr>
                <w:rFonts w:ascii="Tahoma" w:hAnsi="Tahoma" w:cs="Tahoma"/>
                <w:szCs w:val="22"/>
              </w:rPr>
              <w:t>berapa</w:t>
            </w:r>
            <w:proofErr w:type="spellEnd"/>
            <w:r w:rsidRPr="00E542E1"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 w:rsidRPr="00E542E1">
              <w:rPr>
                <w:rFonts w:ascii="Tahoma" w:hAnsi="Tahoma" w:cs="Tahoma"/>
                <w:szCs w:val="22"/>
              </w:rPr>
              <w:t>nilai</w:t>
            </w:r>
            <w:proofErr w:type="spellEnd"/>
            <w:r w:rsidRPr="00E542E1">
              <w:rPr>
                <w:rFonts w:ascii="Tahoma" w:hAnsi="Tahoma" w:cs="Tahoma"/>
                <w:szCs w:val="22"/>
              </w:rPr>
              <w:t xml:space="preserve"> </w:t>
            </w:r>
            <w:proofErr w:type="spellStart"/>
            <w:r w:rsidRPr="00E542E1">
              <w:rPr>
                <w:rFonts w:ascii="Tahoma" w:hAnsi="Tahoma" w:cs="Tahoma"/>
                <w:szCs w:val="22"/>
              </w:rPr>
              <w:t>dari</w:t>
            </w:r>
            <w:proofErr w:type="spellEnd"/>
            <w:r w:rsidRPr="00E542E1">
              <w:rPr>
                <w:rFonts w:ascii="Tahoma" w:hAnsi="Tahoma" w:cs="Tahoma"/>
                <w:szCs w:val="22"/>
              </w:rPr>
              <w:t xml:space="preserve"> (f o g) (2)</w:t>
            </w:r>
          </w:p>
        </w:tc>
      </w:tr>
      <w:tr w:rsidR="002A5576" w14:paraId="36FA4C64" w14:textId="77777777" w:rsidTr="002A5576">
        <w:tc>
          <w:tcPr>
            <w:tcW w:w="484" w:type="dxa"/>
          </w:tcPr>
          <w:p w14:paraId="4264CAA2" w14:textId="77777777" w:rsidR="002A5576" w:rsidRDefault="002A5576" w:rsidP="002A5576"/>
        </w:tc>
        <w:tc>
          <w:tcPr>
            <w:tcW w:w="432" w:type="dxa"/>
          </w:tcPr>
          <w:p w14:paraId="2FBE7D86" w14:textId="77777777" w:rsidR="002A5576" w:rsidRDefault="002A5576" w:rsidP="002A5576">
            <w:r>
              <w:t>A</w:t>
            </w:r>
          </w:p>
        </w:tc>
        <w:tc>
          <w:tcPr>
            <w:tcW w:w="6474" w:type="dxa"/>
          </w:tcPr>
          <w:p w14:paraId="39E23AE6" w14:textId="70FADFE4" w:rsidR="002A5576" w:rsidRDefault="00BA0EF2" w:rsidP="002A5576">
            <w:r>
              <w:rPr>
                <w:rFonts w:ascii="Tahoma" w:hAnsi="Tahoma" w:cs="Tahoma"/>
                <w:szCs w:val="22"/>
              </w:rPr>
              <w:t>26</w:t>
            </w:r>
          </w:p>
        </w:tc>
      </w:tr>
      <w:tr w:rsidR="002A5576" w14:paraId="64FAD0DF" w14:textId="77777777" w:rsidTr="002A5576">
        <w:tc>
          <w:tcPr>
            <w:tcW w:w="484" w:type="dxa"/>
          </w:tcPr>
          <w:p w14:paraId="3B517311" w14:textId="77777777" w:rsidR="002A5576" w:rsidRDefault="002A5576" w:rsidP="002A5576"/>
        </w:tc>
        <w:tc>
          <w:tcPr>
            <w:tcW w:w="432" w:type="dxa"/>
          </w:tcPr>
          <w:p w14:paraId="3EB82BBE" w14:textId="77777777" w:rsidR="002A5576" w:rsidRDefault="002A5576" w:rsidP="002A5576">
            <w:r>
              <w:t>B</w:t>
            </w:r>
          </w:p>
        </w:tc>
        <w:tc>
          <w:tcPr>
            <w:tcW w:w="6474" w:type="dxa"/>
          </w:tcPr>
          <w:p w14:paraId="3A72E653" w14:textId="3BC57152" w:rsidR="002A5576" w:rsidRDefault="00BA0EF2" w:rsidP="002A5576">
            <w:r>
              <w:rPr>
                <w:rFonts w:ascii="Tahoma" w:hAnsi="Tahoma" w:cs="Tahoma"/>
                <w:szCs w:val="22"/>
              </w:rPr>
              <w:t>36</w:t>
            </w:r>
          </w:p>
        </w:tc>
      </w:tr>
      <w:tr w:rsidR="002A5576" w14:paraId="5715EB03" w14:textId="77777777" w:rsidTr="002A5576">
        <w:tc>
          <w:tcPr>
            <w:tcW w:w="484" w:type="dxa"/>
          </w:tcPr>
          <w:p w14:paraId="052BE93C" w14:textId="77777777" w:rsidR="002A5576" w:rsidRDefault="002A5576" w:rsidP="002A5576"/>
        </w:tc>
        <w:tc>
          <w:tcPr>
            <w:tcW w:w="432" w:type="dxa"/>
          </w:tcPr>
          <w:p w14:paraId="009F5DB2" w14:textId="77777777" w:rsidR="002A5576" w:rsidRDefault="002A5576" w:rsidP="002A5576">
            <w:r>
              <w:t>C</w:t>
            </w:r>
          </w:p>
        </w:tc>
        <w:tc>
          <w:tcPr>
            <w:tcW w:w="6474" w:type="dxa"/>
          </w:tcPr>
          <w:p w14:paraId="7CDA204B" w14:textId="25617561" w:rsidR="002A5576" w:rsidRDefault="00BA0EF2" w:rsidP="002A5576">
            <w:r>
              <w:rPr>
                <w:rFonts w:ascii="Tahoma" w:hAnsi="Tahoma" w:cs="Tahoma"/>
                <w:szCs w:val="22"/>
              </w:rPr>
              <w:t>46</w:t>
            </w:r>
          </w:p>
        </w:tc>
      </w:tr>
      <w:tr w:rsidR="002A5576" w14:paraId="60C7E399" w14:textId="77777777" w:rsidTr="002A5576">
        <w:tc>
          <w:tcPr>
            <w:tcW w:w="484" w:type="dxa"/>
          </w:tcPr>
          <w:p w14:paraId="7EE5AA94" w14:textId="77777777" w:rsidR="002A5576" w:rsidRDefault="002A5576" w:rsidP="002A5576"/>
        </w:tc>
        <w:tc>
          <w:tcPr>
            <w:tcW w:w="432" w:type="dxa"/>
          </w:tcPr>
          <w:p w14:paraId="4BCDDD76" w14:textId="77777777" w:rsidR="002A5576" w:rsidRDefault="002A5576" w:rsidP="002A5576">
            <w:r>
              <w:t>D</w:t>
            </w:r>
          </w:p>
        </w:tc>
        <w:tc>
          <w:tcPr>
            <w:tcW w:w="6474" w:type="dxa"/>
          </w:tcPr>
          <w:p w14:paraId="33B5CEB6" w14:textId="77661861" w:rsidR="002A5576" w:rsidRDefault="00BA0EF2" w:rsidP="002A5576">
            <w:r>
              <w:rPr>
                <w:rFonts w:ascii="Tahoma" w:hAnsi="Tahoma" w:cs="Tahoma"/>
                <w:szCs w:val="22"/>
              </w:rPr>
              <w:t>56</w:t>
            </w:r>
          </w:p>
        </w:tc>
      </w:tr>
      <w:tr w:rsidR="002A5576" w14:paraId="70BB9150" w14:textId="77777777" w:rsidTr="002A5576">
        <w:tc>
          <w:tcPr>
            <w:tcW w:w="484" w:type="dxa"/>
          </w:tcPr>
          <w:p w14:paraId="6F73495C" w14:textId="77777777" w:rsidR="002A5576" w:rsidRDefault="002A5576" w:rsidP="002A5576"/>
        </w:tc>
        <w:tc>
          <w:tcPr>
            <w:tcW w:w="432" w:type="dxa"/>
          </w:tcPr>
          <w:p w14:paraId="34D23407" w14:textId="77777777" w:rsidR="002A5576" w:rsidRDefault="002A5576" w:rsidP="002A5576">
            <w:r>
              <w:t>E</w:t>
            </w:r>
          </w:p>
        </w:tc>
        <w:tc>
          <w:tcPr>
            <w:tcW w:w="6474" w:type="dxa"/>
          </w:tcPr>
          <w:p w14:paraId="7F22AFB4" w14:textId="133A75AF" w:rsidR="002A5576" w:rsidRDefault="00BA0EF2" w:rsidP="002A5576">
            <w:r>
              <w:rPr>
                <w:rFonts w:ascii="Tahoma" w:hAnsi="Tahoma" w:cs="Tahoma"/>
                <w:szCs w:val="22"/>
              </w:rPr>
              <w:t>76</w:t>
            </w:r>
          </w:p>
        </w:tc>
      </w:tr>
      <w:tr w:rsidR="002A5576" w14:paraId="3D4D2AFF" w14:textId="77777777" w:rsidTr="002A5576">
        <w:tc>
          <w:tcPr>
            <w:tcW w:w="484" w:type="dxa"/>
          </w:tcPr>
          <w:p w14:paraId="66C28CE4" w14:textId="77777777" w:rsidR="002A5576" w:rsidRDefault="002A5576" w:rsidP="002A5576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50A3F725" w14:textId="1FB04D34" w:rsidR="002A5576" w:rsidRDefault="002A5576" w:rsidP="002A5576">
            <w:proofErr w:type="spellStart"/>
            <w:r w:rsidRPr="00E542E1">
              <w:rPr>
                <w:rFonts w:ascii="Tahoma" w:hAnsi="Tahoma" w:cs="Tahoma"/>
                <w:szCs w:val="22"/>
              </w:rPr>
              <w:t>Diketahui</w:t>
            </w:r>
            <w:proofErr w:type="spellEnd"/>
            <w:r w:rsidRPr="00E542E1">
              <w:rPr>
                <w:rFonts w:ascii="Tahoma" w:hAnsi="Tahoma" w:cs="Tahoma"/>
                <w:szCs w:val="22"/>
              </w:rPr>
              <w:t xml:space="preserve"> f(x) = 2x +</w:t>
            </w:r>
            <w:r>
              <w:rPr>
                <w:rFonts w:ascii="Tahoma" w:hAnsi="Tahoma" w:cs="Tahoma"/>
                <w:szCs w:val="22"/>
              </w:rPr>
              <w:t xml:space="preserve"> 8 dan g(x) = 4x - 8, </w:t>
            </w:r>
            <w:proofErr w:type="spellStart"/>
            <w:r>
              <w:rPr>
                <w:rFonts w:ascii="Tahoma" w:hAnsi="Tahoma" w:cs="Tahoma"/>
                <w:szCs w:val="22"/>
              </w:rPr>
              <w:t>maka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(</w:t>
            </w:r>
            <w:r w:rsidRPr="00E542E1">
              <w:rPr>
                <w:rFonts w:ascii="Tahoma" w:hAnsi="Tahoma" w:cs="Tahoma"/>
                <w:szCs w:val="22"/>
              </w:rPr>
              <w:t>g</w:t>
            </w:r>
            <w:r>
              <w:rPr>
                <w:rFonts w:ascii="Tahoma" w:hAnsi="Tahoma" w:cs="Tahoma"/>
                <w:szCs w:val="22"/>
              </w:rPr>
              <w:t>-</w:t>
            </w:r>
            <w:proofErr w:type="gramStart"/>
            <w:r>
              <w:rPr>
                <w:rFonts w:ascii="Tahoma" w:hAnsi="Tahoma" w:cs="Tahoma"/>
                <w:szCs w:val="22"/>
              </w:rPr>
              <w:t>f</w:t>
            </w:r>
            <w:r w:rsidRPr="00E542E1">
              <w:rPr>
                <w:rFonts w:ascii="Tahoma" w:hAnsi="Tahoma" w:cs="Tahoma"/>
                <w:szCs w:val="22"/>
              </w:rPr>
              <w:t>)(</w:t>
            </w:r>
            <w:proofErr w:type="gramEnd"/>
            <w:r w:rsidRPr="00E542E1">
              <w:rPr>
                <w:rFonts w:ascii="Tahoma" w:hAnsi="Tahoma" w:cs="Tahoma"/>
                <w:szCs w:val="22"/>
              </w:rPr>
              <w:t xml:space="preserve">x) </w:t>
            </w:r>
            <w:proofErr w:type="spellStart"/>
            <w:r w:rsidRPr="00E542E1">
              <w:rPr>
                <w:rFonts w:ascii="Tahoma" w:hAnsi="Tahoma" w:cs="Tahoma"/>
                <w:szCs w:val="22"/>
              </w:rPr>
              <w:t>adalah</w:t>
            </w:r>
            <w:proofErr w:type="spellEnd"/>
            <w:r w:rsidRPr="00E542E1">
              <w:rPr>
                <w:rFonts w:ascii="Tahoma" w:hAnsi="Tahoma" w:cs="Tahoma"/>
                <w:szCs w:val="22"/>
              </w:rPr>
              <w:t xml:space="preserve"> ... .</w:t>
            </w:r>
          </w:p>
        </w:tc>
      </w:tr>
      <w:tr w:rsidR="002A5576" w14:paraId="5520EF52" w14:textId="77777777" w:rsidTr="002A5576">
        <w:tc>
          <w:tcPr>
            <w:tcW w:w="484" w:type="dxa"/>
          </w:tcPr>
          <w:p w14:paraId="54774955" w14:textId="77777777" w:rsidR="002A5576" w:rsidRDefault="002A5576" w:rsidP="002A5576"/>
        </w:tc>
        <w:tc>
          <w:tcPr>
            <w:tcW w:w="432" w:type="dxa"/>
          </w:tcPr>
          <w:p w14:paraId="7F4533C4" w14:textId="77777777" w:rsidR="002A5576" w:rsidRDefault="002A5576" w:rsidP="002A5576">
            <w:r>
              <w:t>A</w:t>
            </w:r>
          </w:p>
        </w:tc>
        <w:tc>
          <w:tcPr>
            <w:tcW w:w="6474" w:type="dxa"/>
          </w:tcPr>
          <w:p w14:paraId="1CDFEA01" w14:textId="268F95AA" w:rsidR="002A5576" w:rsidRDefault="00E12D9B" w:rsidP="002A5576">
            <w:r>
              <w:t>2x – 16</w:t>
            </w:r>
            <w:r w:rsidR="002A5576" w:rsidRPr="00BA5895">
              <w:t xml:space="preserve"> </w:t>
            </w:r>
          </w:p>
        </w:tc>
      </w:tr>
      <w:tr w:rsidR="002A5576" w14:paraId="2258E609" w14:textId="77777777" w:rsidTr="002A5576">
        <w:tc>
          <w:tcPr>
            <w:tcW w:w="484" w:type="dxa"/>
          </w:tcPr>
          <w:p w14:paraId="6B89F726" w14:textId="77777777" w:rsidR="002A5576" w:rsidRDefault="002A5576" w:rsidP="002A5576"/>
        </w:tc>
        <w:tc>
          <w:tcPr>
            <w:tcW w:w="432" w:type="dxa"/>
          </w:tcPr>
          <w:p w14:paraId="26DB6F42" w14:textId="77777777" w:rsidR="002A5576" w:rsidRDefault="002A5576" w:rsidP="002A5576">
            <w:r>
              <w:t>B</w:t>
            </w:r>
          </w:p>
        </w:tc>
        <w:tc>
          <w:tcPr>
            <w:tcW w:w="6474" w:type="dxa"/>
          </w:tcPr>
          <w:p w14:paraId="4B47F398" w14:textId="58ED2F2E" w:rsidR="002A5576" w:rsidRDefault="002A5576" w:rsidP="002A5576">
            <w:r w:rsidRPr="00BA5895">
              <w:t xml:space="preserve"> </w:t>
            </w:r>
            <w:r w:rsidR="00E12D9B">
              <w:t>2</w:t>
            </w:r>
            <w:r w:rsidRPr="00E542E1">
              <w:t>x + 8</w:t>
            </w:r>
          </w:p>
        </w:tc>
      </w:tr>
      <w:tr w:rsidR="002A5576" w14:paraId="2EB114FB" w14:textId="77777777" w:rsidTr="002A5576">
        <w:tc>
          <w:tcPr>
            <w:tcW w:w="484" w:type="dxa"/>
          </w:tcPr>
          <w:p w14:paraId="477DBC9D" w14:textId="77777777" w:rsidR="002A5576" w:rsidRDefault="002A5576" w:rsidP="002A5576"/>
        </w:tc>
        <w:tc>
          <w:tcPr>
            <w:tcW w:w="432" w:type="dxa"/>
          </w:tcPr>
          <w:p w14:paraId="3DB9A89B" w14:textId="77777777" w:rsidR="002A5576" w:rsidRDefault="002A5576" w:rsidP="002A5576">
            <w:r>
              <w:t>C</w:t>
            </w:r>
          </w:p>
        </w:tc>
        <w:tc>
          <w:tcPr>
            <w:tcW w:w="6474" w:type="dxa"/>
          </w:tcPr>
          <w:p w14:paraId="1686066C" w14:textId="216A1FB2" w:rsidR="002A5576" w:rsidRDefault="002A5576" w:rsidP="002A5576">
            <w:r w:rsidRPr="00BA5895">
              <w:t xml:space="preserve"> </w:t>
            </w:r>
            <w:r w:rsidR="00E12D9B">
              <w:t xml:space="preserve">2x </w:t>
            </w:r>
          </w:p>
        </w:tc>
      </w:tr>
      <w:tr w:rsidR="002A5576" w14:paraId="782C2150" w14:textId="77777777" w:rsidTr="002A5576">
        <w:tc>
          <w:tcPr>
            <w:tcW w:w="484" w:type="dxa"/>
          </w:tcPr>
          <w:p w14:paraId="5A7EC06B" w14:textId="77777777" w:rsidR="002A5576" w:rsidRDefault="002A5576" w:rsidP="002A5576"/>
        </w:tc>
        <w:tc>
          <w:tcPr>
            <w:tcW w:w="432" w:type="dxa"/>
          </w:tcPr>
          <w:p w14:paraId="4BA89D8A" w14:textId="77777777" w:rsidR="002A5576" w:rsidRDefault="002A5576" w:rsidP="002A5576">
            <w:r>
              <w:t>D</w:t>
            </w:r>
          </w:p>
        </w:tc>
        <w:tc>
          <w:tcPr>
            <w:tcW w:w="6474" w:type="dxa"/>
          </w:tcPr>
          <w:p w14:paraId="1EB09AB7" w14:textId="675D941F" w:rsidR="002A5576" w:rsidRDefault="00E12D9B" w:rsidP="002A5576">
            <w:r>
              <w:t xml:space="preserve"> 2</w:t>
            </w:r>
            <w:r w:rsidR="002A5576">
              <w:t>x +</w:t>
            </w:r>
            <w:r>
              <w:t xml:space="preserve"> 16</w:t>
            </w:r>
          </w:p>
        </w:tc>
      </w:tr>
      <w:tr w:rsidR="002A5576" w14:paraId="65BB6B40" w14:textId="77777777" w:rsidTr="002A5576">
        <w:tc>
          <w:tcPr>
            <w:tcW w:w="484" w:type="dxa"/>
          </w:tcPr>
          <w:p w14:paraId="5006FB2A" w14:textId="77777777" w:rsidR="002A5576" w:rsidRDefault="002A5576" w:rsidP="002A5576"/>
        </w:tc>
        <w:tc>
          <w:tcPr>
            <w:tcW w:w="432" w:type="dxa"/>
          </w:tcPr>
          <w:p w14:paraId="36DE52E6" w14:textId="77777777" w:rsidR="002A5576" w:rsidRDefault="002A5576" w:rsidP="002A5576">
            <w:r>
              <w:t>E</w:t>
            </w:r>
          </w:p>
        </w:tc>
        <w:tc>
          <w:tcPr>
            <w:tcW w:w="6474" w:type="dxa"/>
          </w:tcPr>
          <w:p w14:paraId="0A1F16D4" w14:textId="7C6E2A4E" w:rsidR="002A5576" w:rsidRDefault="00E12D9B" w:rsidP="002A5576">
            <w:r>
              <w:t>2</w:t>
            </w:r>
            <w:r w:rsidR="002A5576">
              <w:t xml:space="preserve">x – 2 </w:t>
            </w:r>
          </w:p>
        </w:tc>
      </w:tr>
      <w:tr w:rsidR="00E12D9B" w14:paraId="6A8BFDA5" w14:textId="77777777" w:rsidTr="002A5576">
        <w:tc>
          <w:tcPr>
            <w:tcW w:w="484" w:type="dxa"/>
          </w:tcPr>
          <w:p w14:paraId="620E64D8" w14:textId="77777777" w:rsidR="00E12D9B" w:rsidRDefault="00E12D9B" w:rsidP="00E12D9B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5D3F9034" w14:textId="6EC5CCFF" w:rsidR="00E12D9B" w:rsidRDefault="00E12D9B" w:rsidP="00E12D9B">
            <w:proofErr w:type="spellStart"/>
            <w:r w:rsidRPr="003033D6">
              <w:rPr>
                <w:rFonts w:ascii="Tahoma" w:eastAsia="Calibri" w:hAnsi="Tahoma" w:cs="Tahoma"/>
                <w:szCs w:val="22"/>
              </w:rPr>
              <w:t>Diketahui</w:t>
            </w:r>
            <w:proofErr w:type="spellEnd"/>
            <w:r>
              <w:rPr>
                <w:rFonts w:ascii="Tahoma" w:eastAsia="Calibri" w:hAnsi="Tahoma" w:cs="Tahoma"/>
                <w:szCs w:val="22"/>
              </w:rPr>
              <w:t xml:space="preserve"> f(x) = 3x  dan (g)(x) = 2x-3,  </w:t>
            </w:r>
            <w:proofErr w:type="spellStart"/>
            <w:r>
              <w:rPr>
                <w:rFonts w:ascii="Tahoma" w:eastAsia="Calibri" w:hAnsi="Tahoma" w:cs="Tahoma"/>
                <w:szCs w:val="22"/>
              </w:rPr>
              <w:t>solusi</w:t>
            </w:r>
            <w:proofErr w:type="spellEnd"/>
            <w:r>
              <w:rPr>
                <w:rFonts w:ascii="Tahoma" w:eastAsia="Calibri" w:hAnsi="Tahoma" w:cs="Tahoma"/>
                <w:szCs w:val="22"/>
              </w:rPr>
              <w:t xml:space="preserve"> </w:t>
            </w:r>
            <w:proofErr w:type="spellStart"/>
            <w:r>
              <w:rPr>
                <w:rFonts w:ascii="Tahoma" w:eastAsia="Calibri" w:hAnsi="Tahoma" w:cs="Tahoma"/>
                <w:szCs w:val="22"/>
              </w:rPr>
              <w:t>dari</w:t>
            </w:r>
            <w:proofErr w:type="spellEnd"/>
            <w:r w:rsidRPr="003033D6">
              <w:rPr>
                <w:rFonts w:ascii="Tahoma" w:eastAsia="Calibri" w:hAnsi="Tahoma" w:cs="Tahoma"/>
                <w:szCs w:val="22"/>
              </w:rPr>
              <w:t xml:space="preserve"> </w:t>
            </w:r>
            <w:r>
              <w:rPr>
                <w:rFonts w:ascii="Tahoma" w:eastAsia="Calibri" w:hAnsi="Tahoma" w:cs="Tahoma"/>
                <w:szCs w:val="22"/>
              </w:rPr>
              <w:t>(</w:t>
            </w:r>
            <w:proofErr w:type="spellStart"/>
            <w:r>
              <w:rPr>
                <w:rFonts w:ascii="Tahoma" w:eastAsia="Calibri" w:hAnsi="Tahoma" w:cs="Tahoma"/>
                <w:szCs w:val="22"/>
              </w:rPr>
              <w:t>f.</w:t>
            </w:r>
            <w:r w:rsidRPr="003033D6">
              <w:rPr>
                <w:rFonts w:ascii="Tahoma" w:eastAsia="Calibri" w:hAnsi="Tahoma" w:cs="Tahoma"/>
                <w:szCs w:val="22"/>
              </w:rPr>
              <w:t>g</w:t>
            </w:r>
            <w:proofErr w:type="spellEnd"/>
            <w:r>
              <w:rPr>
                <w:rFonts w:ascii="Tahoma" w:eastAsia="Calibri" w:hAnsi="Tahoma" w:cs="Tahoma"/>
                <w:szCs w:val="22"/>
              </w:rPr>
              <w:t>)</w:t>
            </w:r>
            <w:r w:rsidRPr="003033D6">
              <w:rPr>
                <w:rFonts w:ascii="Tahoma" w:eastAsia="Calibri" w:hAnsi="Tahoma" w:cs="Tahoma"/>
                <w:szCs w:val="22"/>
              </w:rPr>
              <w:t xml:space="preserve">(x)  </w:t>
            </w:r>
            <w:proofErr w:type="spellStart"/>
            <w:r w:rsidRPr="003033D6">
              <w:rPr>
                <w:rFonts w:ascii="Tahoma" w:eastAsia="Calibri" w:hAnsi="Tahoma" w:cs="Tahoma"/>
                <w:szCs w:val="22"/>
              </w:rPr>
              <w:t>adalah</w:t>
            </w:r>
            <w:proofErr w:type="spellEnd"/>
            <w:r w:rsidRPr="003033D6">
              <w:rPr>
                <w:rFonts w:ascii="Tahoma" w:eastAsia="Calibri" w:hAnsi="Tahoma" w:cs="Tahoma"/>
                <w:szCs w:val="22"/>
              </w:rPr>
              <w:t xml:space="preserve"> ...</w:t>
            </w:r>
          </w:p>
        </w:tc>
      </w:tr>
      <w:tr w:rsidR="00E12D9B" w14:paraId="7DB27546" w14:textId="77777777" w:rsidTr="002A5576">
        <w:tc>
          <w:tcPr>
            <w:tcW w:w="484" w:type="dxa"/>
          </w:tcPr>
          <w:p w14:paraId="178E8C38" w14:textId="77777777" w:rsidR="00E12D9B" w:rsidRDefault="00E12D9B" w:rsidP="00E12D9B"/>
        </w:tc>
        <w:tc>
          <w:tcPr>
            <w:tcW w:w="432" w:type="dxa"/>
          </w:tcPr>
          <w:p w14:paraId="52A5FBB0" w14:textId="77777777" w:rsidR="00E12D9B" w:rsidRDefault="00E12D9B" w:rsidP="00E12D9B">
            <w:r>
              <w:t>A</w:t>
            </w:r>
          </w:p>
        </w:tc>
        <w:tc>
          <w:tcPr>
            <w:tcW w:w="6474" w:type="dxa"/>
          </w:tcPr>
          <w:p w14:paraId="44B56362" w14:textId="1A70B133" w:rsidR="00E12D9B" w:rsidRDefault="00E12D9B" w:rsidP="00E12D9B">
            <w:r>
              <w:t>5x² - 3</w:t>
            </w:r>
          </w:p>
        </w:tc>
      </w:tr>
      <w:tr w:rsidR="00E12D9B" w14:paraId="0205B1DE" w14:textId="77777777" w:rsidTr="002A5576">
        <w:tc>
          <w:tcPr>
            <w:tcW w:w="484" w:type="dxa"/>
          </w:tcPr>
          <w:p w14:paraId="4249F3FE" w14:textId="77777777" w:rsidR="00E12D9B" w:rsidRDefault="00E12D9B" w:rsidP="00E12D9B"/>
        </w:tc>
        <w:tc>
          <w:tcPr>
            <w:tcW w:w="432" w:type="dxa"/>
          </w:tcPr>
          <w:p w14:paraId="2A2230F7" w14:textId="77777777" w:rsidR="00E12D9B" w:rsidRDefault="00E12D9B" w:rsidP="00E12D9B">
            <w:r>
              <w:t>B</w:t>
            </w:r>
          </w:p>
        </w:tc>
        <w:tc>
          <w:tcPr>
            <w:tcW w:w="6474" w:type="dxa"/>
          </w:tcPr>
          <w:p w14:paraId="7CBD3776" w14:textId="704ABFD3" w:rsidR="00E12D9B" w:rsidRDefault="00E12D9B" w:rsidP="00E12D9B">
            <w:r>
              <w:t>5x – 3</w:t>
            </w:r>
          </w:p>
        </w:tc>
      </w:tr>
      <w:tr w:rsidR="00E12D9B" w14:paraId="41B7AC45" w14:textId="77777777" w:rsidTr="002A5576">
        <w:tc>
          <w:tcPr>
            <w:tcW w:w="484" w:type="dxa"/>
          </w:tcPr>
          <w:p w14:paraId="2F8538D6" w14:textId="77777777" w:rsidR="00E12D9B" w:rsidRDefault="00E12D9B" w:rsidP="00E12D9B"/>
        </w:tc>
        <w:tc>
          <w:tcPr>
            <w:tcW w:w="432" w:type="dxa"/>
          </w:tcPr>
          <w:p w14:paraId="24E24383" w14:textId="77777777" w:rsidR="00E12D9B" w:rsidRDefault="00E12D9B" w:rsidP="00E12D9B">
            <w:r>
              <w:t>C</w:t>
            </w:r>
          </w:p>
        </w:tc>
        <w:tc>
          <w:tcPr>
            <w:tcW w:w="6474" w:type="dxa"/>
          </w:tcPr>
          <w:p w14:paraId="1744B3F0" w14:textId="038C87FC" w:rsidR="00E12D9B" w:rsidRDefault="00E12D9B" w:rsidP="00E12D9B">
            <w:r>
              <w:t>6x² - 3</w:t>
            </w:r>
          </w:p>
        </w:tc>
      </w:tr>
      <w:tr w:rsidR="00E12D9B" w14:paraId="4CCB2DEB" w14:textId="77777777" w:rsidTr="002A5576">
        <w:tc>
          <w:tcPr>
            <w:tcW w:w="484" w:type="dxa"/>
          </w:tcPr>
          <w:p w14:paraId="3E58A1BE" w14:textId="77777777" w:rsidR="00E12D9B" w:rsidRDefault="00E12D9B" w:rsidP="00E12D9B"/>
        </w:tc>
        <w:tc>
          <w:tcPr>
            <w:tcW w:w="432" w:type="dxa"/>
          </w:tcPr>
          <w:p w14:paraId="6941C538" w14:textId="77777777" w:rsidR="00E12D9B" w:rsidRDefault="00E12D9B" w:rsidP="00E12D9B">
            <w:r>
              <w:t>D</w:t>
            </w:r>
          </w:p>
        </w:tc>
        <w:tc>
          <w:tcPr>
            <w:tcW w:w="6474" w:type="dxa"/>
          </w:tcPr>
          <w:p w14:paraId="1B37F553" w14:textId="22757CF9" w:rsidR="00E12D9B" w:rsidRDefault="00E12D9B" w:rsidP="00E12D9B">
            <w:r>
              <w:t>6x² - 6x</w:t>
            </w:r>
          </w:p>
        </w:tc>
      </w:tr>
      <w:tr w:rsidR="00E12D9B" w14:paraId="40724EE5" w14:textId="77777777" w:rsidTr="002A5576">
        <w:tc>
          <w:tcPr>
            <w:tcW w:w="484" w:type="dxa"/>
          </w:tcPr>
          <w:p w14:paraId="29AD7620" w14:textId="77777777" w:rsidR="00E12D9B" w:rsidRDefault="00E12D9B" w:rsidP="00E12D9B"/>
        </w:tc>
        <w:tc>
          <w:tcPr>
            <w:tcW w:w="432" w:type="dxa"/>
          </w:tcPr>
          <w:p w14:paraId="7E9976B9" w14:textId="77777777" w:rsidR="00E12D9B" w:rsidRDefault="00E12D9B" w:rsidP="00E12D9B">
            <w:r>
              <w:t>E</w:t>
            </w:r>
          </w:p>
        </w:tc>
        <w:tc>
          <w:tcPr>
            <w:tcW w:w="6474" w:type="dxa"/>
          </w:tcPr>
          <w:p w14:paraId="606C93E3" w14:textId="5B710C3A" w:rsidR="00E12D9B" w:rsidRDefault="00E12D9B" w:rsidP="00E12D9B">
            <w:r>
              <w:t>6x² - 9x</w:t>
            </w:r>
          </w:p>
        </w:tc>
      </w:tr>
      <w:tr w:rsidR="00017FA0" w14:paraId="4BFFA027" w14:textId="77777777" w:rsidTr="002A5576">
        <w:tc>
          <w:tcPr>
            <w:tcW w:w="484" w:type="dxa"/>
          </w:tcPr>
          <w:p w14:paraId="7C498273" w14:textId="77777777" w:rsidR="00017FA0" w:rsidRDefault="00017FA0" w:rsidP="00017FA0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2B1E7F1F" w14:textId="7E01E55E" w:rsidR="00017FA0" w:rsidRDefault="00017FA0" w:rsidP="00017FA0">
            <w:r w:rsidRPr="003033D6">
              <w:rPr>
                <w:rFonts w:ascii="Tahoma" w:hAnsi="Tahoma" w:cs="Tahoma"/>
                <w:szCs w:val="22"/>
              </w:rPr>
              <w:t xml:space="preserve">Jika </w:t>
            </w:r>
            <w:proofErr w:type="spellStart"/>
            <w:r w:rsidRPr="003033D6">
              <w:rPr>
                <w:rFonts w:ascii="Tahoma" w:hAnsi="Tahoma" w:cs="Tahoma"/>
                <w:szCs w:val="22"/>
              </w:rPr>
              <w:t>diketahui</w:t>
            </w:r>
            <w:proofErr w:type="spellEnd"/>
            <w:r w:rsidRPr="003033D6">
              <w:rPr>
                <w:rFonts w:ascii="Tahoma" w:hAnsi="Tahoma" w:cs="Tahoma"/>
                <w:szCs w:val="22"/>
              </w:rPr>
              <w:t xml:space="preserve"> f(x) = 3x + 2 dan g(x) = x²-3 </w:t>
            </w:r>
            <w:proofErr w:type="spellStart"/>
            <w:proofErr w:type="gramStart"/>
            <w:r w:rsidRPr="003033D6">
              <w:rPr>
                <w:rFonts w:ascii="Tahoma" w:hAnsi="Tahoma" w:cs="Tahoma"/>
                <w:szCs w:val="22"/>
              </w:rPr>
              <w:t>maka</w:t>
            </w:r>
            <w:proofErr w:type="spellEnd"/>
            <w:r w:rsidRPr="003033D6">
              <w:rPr>
                <w:rFonts w:ascii="Tahoma" w:hAnsi="Tahoma" w:cs="Tahoma"/>
                <w:szCs w:val="22"/>
              </w:rPr>
              <w:t xml:space="preserve">  </w:t>
            </w:r>
            <w:proofErr w:type="spellStart"/>
            <w:r w:rsidRPr="003033D6">
              <w:rPr>
                <w:rFonts w:ascii="Tahoma" w:hAnsi="Tahoma" w:cs="Tahoma"/>
                <w:szCs w:val="22"/>
              </w:rPr>
              <w:t>nilai</w:t>
            </w:r>
            <w:proofErr w:type="spellEnd"/>
            <w:proofErr w:type="gramEnd"/>
            <w:r w:rsidRPr="003033D6">
              <w:rPr>
                <w:rFonts w:ascii="Tahoma" w:hAnsi="Tahoma" w:cs="Tahoma"/>
                <w:szCs w:val="22"/>
              </w:rPr>
              <w:t xml:space="preserve">  (</w:t>
            </w:r>
            <w:proofErr w:type="spellStart"/>
            <w:r w:rsidRPr="003033D6">
              <w:rPr>
                <w:rFonts w:ascii="Tahoma" w:hAnsi="Tahoma" w:cs="Tahoma"/>
                <w:szCs w:val="22"/>
              </w:rPr>
              <w:t>gof</w:t>
            </w:r>
            <w:proofErr w:type="spellEnd"/>
            <w:r w:rsidRPr="003033D6">
              <w:rPr>
                <w:rFonts w:ascii="Tahoma" w:hAnsi="Tahoma" w:cs="Tahoma"/>
                <w:szCs w:val="22"/>
              </w:rPr>
              <w:t xml:space="preserve">)(1) </w:t>
            </w:r>
            <w:proofErr w:type="spellStart"/>
            <w:r w:rsidRPr="003033D6">
              <w:rPr>
                <w:rFonts w:ascii="Tahoma" w:hAnsi="Tahoma" w:cs="Tahoma"/>
                <w:szCs w:val="22"/>
              </w:rPr>
              <w:t>adalah</w:t>
            </w:r>
            <w:proofErr w:type="spellEnd"/>
            <w:r>
              <w:rPr>
                <w:rFonts w:ascii="Tahoma" w:hAnsi="Tahoma" w:cs="Tahoma"/>
                <w:szCs w:val="22"/>
              </w:rPr>
              <w:t xml:space="preserve"> ... .</w:t>
            </w:r>
          </w:p>
        </w:tc>
      </w:tr>
      <w:tr w:rsidR="00017FA0" w14:paraId="1A2A3C7C" w14:textId="77777777" w:rsidTr="002A5576">
        <w:tc>
          <w:tcPr>
            <w:tcW w:w="484" w:type="dxa"/>
          </w:tcPr>
          <w:p w14:paraId="28AFD47B" w14:textId="77777777" w:rsidR="00017FA0" w:rsidRDefault="00017FA0" w:rsidP="00017FA0"/>
        </w:tc>
        <w:tc>
          <w:tcPr>
            <w:tcW w:w="432" w:type="dxa"/>
          </w:tcPr>
          <w:p w14:paraId="7C774421" w14:textId="77777777" w:rsidR="00017FA0" w:rsidRDefault="00017FA0" w:rsidP="00017FA0">
            <w:r>
              <w:t>A</w:t>
            </w:r>
          </w:p>
        </w:tc>
        <w:tc>
          <w:tcPr>
            <w:tcW w:w="6474" w:type="dxa"/>
          </w:tcPr>
          <w:p w14:paraId="067D90D7" w14:textId="4AA2CE29" w:rsidR="00017FA0" w:rsidRDefault="00017FA0" w:rsidP="00017FA0">
            <w:r>
              <w:rPr>
                <w:rFonts w:ascii="Tahoma" w:hAnsi="Tahoma" w:cs="Tahoma"/>
                <w:szCs w:val="22"/>
              </w:rPr>
              <w:t>2</w:t>
            </w:r>
          </w:p>
        </w:tc>
      </w:tr>
      <w:tr w:rsidR="00017FA0" w14:paraId="7F71FEC4" w14:textId="77777777" w:rsidTr="002A5576">
        <w:tc>
          <w:tcPr>
            <w:tcW w:w="484" w:type="dxa"/>
          </w:tcPr>
          <w:p w14:paraId="615F133F" w14:textId="77777777" w:rsidR="00017FA0" w:rsidRDefault="00017FA0" w:rsidP="00017FA0"/>
        </w:tc>
        <w:tc>
          <w:tcPr>
            <w:tcW w:w="432" w:type="dxa"/>
          </w:tcPr>
          <w:p w14:paraId="17724C8E" w14:textId="77777777" w:rsidR="00017FA0" w:rsidRDefault="00017FA0" w:rsidP="00017FA0">
            <w:r>
              <w:t>B</w:t>
            </w:r>
          </w:p>
        </w:tc>
        <w:tc>
          <w:tcPr>
            <w:tcW w:w="6474" w:type="dxa"/>
          </w:tcPr>
          <w:p w14:paraId="16EF8FF2" w14:textId="62CBE42B" w:rsidR="00017FA0" w:rsidRDefault="00017FA0" w:rsidP="00017FA0">
            <w:r>
              <w:rPr>
                <w:rFonts w:ascii="Tahoma" w:hAnsi="Tahoma" w:cs="Tahoma"/>
                <w:szCs w:val="22"/>
              </w:rPr>
              <w:t>6</w:t>
            </w:r>
          </w:p>
        </w:tc>
      </w:tr>
      <w:tr w:rsidR="00017FA0" w14:paraId="47948EA3" w14:textId="77777777" w:rsidTr="002A5576">
        <w:tc>
          <w:tcPr>
            <w:tcW w:w="484" w:type="dxa"/>
          </w:tcPr>
          <w:p w14:paraId="5347ACD3" w14:textId="77777777" w:rsidR="00017FA0" w:rsidRDefault="00017FA0" w:rsidP="00017FA0"/>
        </w:tc>
        <w:tc>
          <w:tcPr>
            <w:tcW w:w="432" w:type="dxa"/>
          </w:tcPr>
          <w:p w14:paraId="7FBDEBCC" w14:textId="77777777" w:rsidR="00017FA0" w:rsidRDefault="00017FA0" w:rsidP="00017FA0">
            <w:r>
              <w:t>C</w:t>
            </w:r>
          </w:p>
        </w:tc>
        <w:tc>
          <w:tcPr>
            <w:tcW w:w="6474" w:type="dxa"/>
          </w:tcPr>
          <w:p w14:paraId="340BE673" w14:textId="42FD2754" w:rsidR="00017FA0" w:rsidRDefault="00017FA0" w:rsidP="00017FA0">
            <w:r>
              <w:rPr>
                <w:rFonts w:ascii="Tahoma" w:hAnsi="Tahoma" w:cs="Tahoma"/>
                <w:szCs w:val="22"/>
              </w:rPr>
              <w:t>9</w:t>
            </w:r>
          </w:p>
        </w:tc>
      </w:tr>
      <w:tr w:rsidR="00017FA0" w14:paraId="3156E55F" w14:textId="77777777" w:rsidTr="002A5576">
        <w:tc>
          <w:tcPr>
            <w:tcW w:w="484" w:type="dxa"/>
          </w:tcPr>
          <w:p w14:paraId="2930DA49" w14:textId="77777777" w:rsidR="00017FA0" w:rsidRDefault="00017FA0" w:rsidP="00017FA0"/>
        </w:tc>
        <w:tc>
          <w:tcPr>
            <w:tcW w:w="432" w:type="dxa"/>
          </w:tcPr>
          <w:p w14:paraId="5232D88B" w14:textId="77777777" w:rsidR="00017FA0" w:rsidRDefault="00017FA0" w:rsidP="00017FA0">
            <w:r>
              <w:t>D</w:t>
            </w:r>
          </w:p>
        </w:tc>
        <w:tc>
          <w:tcPr>
            <w:tcW w:w="6474" w:type="dxa"/>
          </w:tcPr>
          <w:p w14:paraId="03AA24EA" w14:textId="04DA95F7" w:rsidR="00017FA0" w:rsidRDefault="00017FA0" w:rsidP="00017FA0">
            <w:r>
              <w:rPr>
                <w:rFonts w:ascii="Tahoma" w:hAnsi="Tahoma" w:cs="Tahoma"/>
                <w:szCs w:val="22"/>
              </w:rPr>
              <w:t>17</w:t>
            </w:r>
          </w:p>
        </w:tc>
      </w:tr>
      <w:tr w:rsidR="00017FA0" w14:paraId="3AE88345" w14:textId="77777777" w:rsidTr="002A5576">
        <w:tc>
          <w:tcPr>
            <w:tcW w:w="484" w:type="dxa"/>
          </w:tcPr>
          <w:p w14:paraId="6DAA4879" w14:textId="77777777" w:rsidR="00017FA0" w:rsidRDefault="00017FA0" w:rsidP="00017FA0"/>
        </w:tc>
        <w:tc>
          <w:tcPr>
            <w:tcW w:w="432" w:type="dxa"/>
          </w:tcPr>
          <w:p w14:paraId="38AB376E" w14:textId="77777777" w:rsidR="00017FA0" w:rsidRDefault="00017FA0" w:rsidP="00017FA0">
            <w:r>
              <w:t>E</w:t>
            </w:r>
          </w:p>
        </w:tc>
        <w:tc>
          <w:tcPr>
            <w:tcW w:w="6474" w:type="dxa"/>
          </w:tcPr>
          <w:p w14:paraId="1B7A38FA" w14:textId="50B7CD0B" w:rsidR="00017FA0" w:rsidRDefault="00017FA0" w:rsidP="00017FA0">
            <w:r>
              <w:rPr>
                <w:rFonts w:ascii="Tahoma" w:hAnsi="Tahoma" w:cs="Tahoma"/>
                <w:szCs w:val="22"/>
              </w:rPr>
              <w:t>22</w:t>
            </w:r>
          </w:p>
        </w:tc>
      </w:tr>
      <w:tr w:rsidR="00017FA0" w14:paraId="420739B8" w14:textId="77777777" w:rsidTr="002A5576">
        <w:tc>
          <w:tcPr>
            <w:tcW w:w="484" w:type="dxa"/>
          </w:tcPr>
          <w:p w14:paraId="0500CD9B" w14:textId="77777777" w:rsidR="00017FA0" w:rsidRDefault="00017FA0" w:rsidP="00017FA0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0ADC5721" w14:textId="711816B2" w:rsidR="00017FA0" w:rsidRDefault="00017FA0" w:rsidP="00017FA0">
            <w:proofErr w:type="spellStart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Diketahui</w:t>
            </w:r>
            <w:proofErr w:type="spellEnd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43526" w:rsidRPr="003033D6">
              <w:rPr>
                <w:rFonts w:ascii="Tahoma" w:hAnsi="Tahoma" w:cs="Tahoma"/>
                <w:szCs w:val="22"/>
              </w:rPr>
              <w:t xml:space="preserve">f(x) = 3x + </w:t>
            </w:r>
            <w:proofErr w:type="gramStart"/>
            <w:r w:rsidR="00D43526" w:rsidRPr="003033D6">
              <w:rPr>
                <w:rFonts w:ascii="Tahoma" w:hAnsi="Tahoma" w:cs="Tahoma"/>
                <w:szCs w:val="22"/>
              </w:rPr>
              <w:t xml:space="preserve">2 </w:t>
            </w:r>
            <w:r w:rsidR="00D43526">
              <w:rPr>
                <w:rFonts w:ascii="Tahoma" w:hAnsi="Tahoma" w:cs="Tahoma"/>
                <w:szCs w:val="22"/>
              </w:rPr>
              <w:t>,</w:t>
            </w:r>
            <w:proofErr w:type="gramEnd"/>
            <w:r w:rsidR="00095A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95AAA">
              <w:rPr>
                <w:rFonts w:ascii="Times New Roman" w:hAnsi="Times New Roman" w:cs="Times New Roman"/>
                <w:sz w:val="28"/>
                <w:szCs w:val="28"/>
              </w:rPr>
              <w:t>nilai</w:t>
            </w:r>
            <w:proofErr w:type="spellEnd"/>
            <w:r w:rsidR="00095A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95AAA">
              <w:rPr>
                <w:rFonts w:ascii="Times New Roman" w:hAnsi="Times New Roman" w:cs="Times New Roman"/>
                <w:sz w:val="28"/>
                <w:szCs w:val="28"/>
              </w:rPr>
              <w:t>dari</w:t>
            </w:r>
            <w:proofErr w:type="spellEnd"/>
            <w:r w:rsidR="00095A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43526">
              <w:rPr>
                <w:rFonts w:ascii="Times New Roman" w:hAnsi="Times New Roman" w:cs="Times New Roman"/>
                <w:sz w:val="28"/>
                <w:szCs w:val="28"/>
              </w:rPr>
              <w:t xml:space="preserve">f(4) </w:t>
            </w:r>
            <w:proofErr w:type="spellStart"/>
            <w:r w:rsidR="00D43526">
              <w:rPr>
                <w:rFonts w:ascii="Times New Roman" w:hAnsi="Times New Roman" w:cs="Times New Roman"/>
                <w:sz w:val="28"/>
                <w:szCs w:val="28"/>
              </w:rPr>
              <w:t>adalah</w:t>
            </w:r>
            <w:proofErr w:type="spellEnd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</w:tr>
      <w:tr w:rsidR="00017FA0" w14:paraId="110419A5" w14:textId="77777777" w:rsidTr="002A5576">
        <w:tc>
          <w:tcPr>
            <w:tcW w:w="484" w:type="dxa"/>
          </w:tcPr>
          <w:p w14:paraId="2A3E328B" w14:textId="77777777" w:rsidR="00017FA0" w:rsidRDefault="00017FA0" w:rsidP="00017FA0"/>
        </w:tc>
        <w:tc>
          <w:tcPr>
            <w:tcW w:w="432" w:type="dxa"/>
          </w:tcPr>
          <w:p w14:paraId="2F25CB26" w14:textId="77777777" w:rsidR="00017FA0" w:rsidRDefault="00017FA0" w:rsidP="00017FA0">
            <w:r>
              <w:t>A</w:t>
            </w:r>
          </w:p>
        </w:tc>
        <w:tc>
          <w:tcPr>
            <w:tcW w:w="6474" w:type="dxa"/>
          </w:tcPr>
          <w:p w14:paraId="57EF43AD" w14:textId="5FC0BE81" w:rsidR="00017FA0" w:rsidRDefault="00D43526" w:rsidP="00017FA0">
            <w:r>
              <w:t>10</w:t>
            </w:r>
          </w:p>
        </w:tc>
      </w:tr>
      <w:tr w:rsidR="00017FA0" w14:paraId="54B4ED75" w14:textId="77777777" w:rsidTr="002A5576">
        <w:tc>
          <w:tcPr>
            <w:tcW w:w="484" w:type="dxa"/>
          </w:tcPr>
          <w:p w14:paraId="65588197" w14:textId="77777777" w:rsidR="00017FA0" w:rsidRDefault="00017FA0" w:rsidP="00017FA0"/>
        </w:tc>
        <w:tc>
          <w:tcPr>
            <w:tcW w:w="432" w:type="dxa"/>
          </w:tcPr>
          <w:p w14:paraId="0F7075F8" w14:textId="77777777" w:rsidR="00017FA0" w:rsidRDefault="00017FA0" w:rsidP="00017FA0">
            <w:r>
              <w:t>B</w:t>
            </w:r>
          </w:p>
        </w:tc>
        <w:tc>
          <w:tcPr>
            <w:tcW w:w="6474" w:type="dxa"/>
          </w:tcPr>
          <w:p w14:paraId="686A6516" w14:textId="6DBE9063" w:rsidR="00017FA0" w:rsidRDefault="00D43526" w:rsidP="00017FA0">
            <w:r>
              <w:t>11</w:t>
            </w:r>
          </w:p>
        </w:tc>
      </w:tr>
      <w:tr w:rsidR="00017FA0" w14:paraId="19457708" w14:textId="77777777" w:rsidTr="002A5576">
        <w:tc>
          <w:tcPr>
            <w:tcW w:w="484" w:type="dxa"/>
          </w:tcPr>
          <w:p w14:paraId="3C0693FF" w14:textId="77777777" w:rsidR="00017FA0" w:rsidRDefault="00017FA0" w:rsidP="00017FA0"/>
        </w:tc>
        <w:tc>
          <w:tcPr>
            <w:tcW w:w="432" w:type="dxa"/>
          </w:tcPr>
          <w:p w14:paraId="63686617" w14:textId="77777777" w:rsidR="00017FA0" w:rsidRDefault="00017FA0" w:rsidP="00017FA0">
            <w:r>
              <w:t>C</w:t>
            </w:r>
          </w:p>
        </w:tc>
        <w:tc>
          <w:tcPr>
            <w:tcW w:w="6474" w:type="dxa"/>
          </w:tcPr>
          <w:p w14:paraId="372172FF" w14:textId="20E86BF8" w:rsidR="00017FA0" w:rsidRDefault="00D43526" w:rsidP="00017FA0">
            <w:r>
              <w:t>12</w:t>
            </w:r>
          </w:p>
        </w:tc>
      </w:tr>
      <w:tr w:rsidR="00017FA0" w14:paraId="01ADAF7B" w14:textId="77777777" w:rsidTr="002A5576">
        <w:tc>
          <w:tcPr>
            <w:tcW w:w="484" w:type="dxa"/>
          </w:tcPr>
          <w:p w14:paraId="18F431F2" w14:textId="77777777" w:rsidR="00017FA0" w:rsidRDefault="00017FA0" w:rsidP="00017FA0"/>
        </w:tc>
        <w:tc>
          <w:tcPr>
            <w:tcW w:w="432" w:type="dxa"/>
          </w:tcPr>
          <w:p w14:paraId="6B2CC1B1" w14:textId="77777777" w:rsidR="00017FA0" w:rsidRDefault="00017FA0" w:rsidP="00017FA0">
            <w:r>
              <w:t>D</w:t>
            </w:r>
          </w:p>
        </w:tc>
        <w:tc>
          <w:tcPr>
            <w:tcW w:w="6474" w:type="dxa"/>
          </w:tcPr>
          <w:p w14:paraId="2F0F86A8" w14:textId="739D9A0B" w:rsidR="00017FA0" w:rsidRDefault="00D43526" w:rsidP="00017FA0">
            <w:r>
              <w:t>13</w:t>
            </w:r>
          </w:p>
        </w:tc>
      </w:tr>
      <w:tr w:rsidR="00017FA0" w14:paraId="7C80977B" w14:textId="77777777" w:rsidTr="002A5576">
        <w:tc>
          <w:tcPr>
            <w:tcW w:w="484" w:type="dxa"/>
          </w:tcPr>
          <w:p w14:paraId="7F31A9FE" w14:textId="77777777" w:rsidR="00017FA0" w:rsidRDefault="00017FA0" w:rsidP="00017FA0"/>
        </w:tc>
        <w:tc>
          <w:tcPr>
            <w:tcW w:w="432" w:type="dxa"/>
          </w:tcPr>
          <w:p w14:paraId="2F536AD7" w14:textId="77777777" w:rsidR="00017FA0" w:rsidRDefault="00017FA0" w:rsidP="00017FA0">
            <w:r>
              <w:t>E</w:t>
            </w:r>
          </w:p>
        </w:tc>
        <w:tc>
          <w:tcPr>
            <w:tcW w:w="6474" w:type="dxa"/>
          </w:tcPr>
          <w:p w14:paraId="2E36845C" w14:textId="69DCE59E" w:rsidR="00017FA0" w:rsidRDefault="00D43526" w:rsidP="00017FA0">
            <w:r>
              <w:t>14</w:t>
            </w:r>
          </w:p>
        </w:tc>
      </w:tr>
      <w:tr w:rsidR="00017FA0" w14:paraId="14FD5877" w14:textId="77777777" w:rsidTr="002A5576">
        <w:tc>
          <w:tcPr>
            <w:tcW w:w="484" w:type="dxa"/>
          </w:tcPr>
          <w:p w14:paraId="6C40569F" w14:textId="77777777" w:rsidR="00017FA0" w:rsidRDefault="00017FA0" w:rsidP="00017FA0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7B480539" w14:textId="66814053" w:rsidR="00017FA0" w:rsidRDefault="00017FA0" w:rsidP="00017FA0">
            <w:proofErr w:type="spellStart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Diketahui</w:t>
            </w:r>
            <w:proofErr w:type="spellEnd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3678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78D9349" wp14:editId="5D5816E8">
                  <wp:extent cx="3705252" cy="238127"/>
                  <wp:effectExtent l="0" t="0" r="0" b="9525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30.png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52" cy="238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</w:tr>
      <w:tr w:rsidR="00017FA0" w14:paraId="4F2CB426" w14:textId="77777777" w:rsidTr="002A5576">
        <w:tc>
          <w:tcPr>
            <w:tcW w:w="484" w:type="dxa"/>
          </w:tcPr>
          <w:p w14:paraId="56379157" w14:textId="77777777" w:rsidR="00017FA0" w:rsidRDefault="00017FA0" w:rsidP="00017FA0"/>
        </w:tc>
        <w:tc>
          <w:tcPr>
            <w:tcW w:w="432" w:type="dxa"/>
          </w:tcPr>
          <w:p w14:paraId="2CCF94B8" w14:textId="77777777" w:rsidR="00017FA0" w:rsidRDefault="00017FA0" w:rsidP="00017FA0">
            <w:r>
              <w:t>A</w:t>
            </w:r>
          </w:p>
        </w:tc>
        <w:tc>
          <w:tcPr>
            <w:tcW w:w="6474" w:type="dxa"/>
          </w:tcPr>
          <w:p w14:paraId="32890FB7" w14:textId="5B5CF4EF" w:rsidR="00017FA0" w:rsidRDefault="00017FA0" w:rsidP="00017FA0">
            <w:r w:rsidRPr="0093678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82D66DE" wp14:editId="20D017A9">
                  <wp:extent cx="285752" cy="304802"/>
                  <wp:effectExtent l="0" t="0" r="0" b="0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30A.png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2" cy="304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7FA0" w14:paraId="7C4D97AE" w14:textId="77777777" w:rsidTr="002A5576">
        <w:tc>
          <w:tcPr>
            <w:tcW w:w="484" w:type="dxa"/>
          </w:tcPr>
          <w:p w14:paraId="0107F963" w14:textId="77777777" w:rsidR="00017FA0" w:rsidRDefault="00017FA0" w:rsidP="00017FA0"/>
        </w:tc>
        <w:tc>
          <w:tcPr>
            <w:tcW w:w="432" w:type="dxa"/>
          </w:tcPr>
          <w:p w14:paraId="29F70DCD" w14:textId="77777777" w:rsidR="00017FA0" w:rsidRDefault="00017FA0" w:rsidP="00017FA0">
            <w:r>
              <w:t>B</w:t>
            </w:r>
          </w:p>
        </w:tc>
        <w:tc>
          <w:tcPr>
            <w:tcW w:w="6474" w:type="dxa"/>
          </w:tcPr>
          <w:p w14:paraId="05D94C37" w14:textId="6A286D08" w:rsidR="00017FA0" w:rsidRDefault="00017FA0" w:rsidP="00017FA0">
            <w:r w:rsidRPr="0093678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BEBC66A" wp14:editId="0F27A9AD">
                  <wp:extent cx="300040" cy="304802"/>
                  <wp:effectExtent l="0" t="0" r="5080" b="0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30B.png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40" cy="304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7FA0" w14:paraId="5EDB52EB" w14:textId="77777777" w:rsidTr="002A5576">
        <w:tc>
          <w:tcPr>
            <w:tcW w:w="484" w:type="dxa"/>
          </w:tcPr>
          <w:p w14:paraId="47C0F186" w14:textId="77777777" w:rsidR="00017FA0" w:rsidRDefault="00017FA0" w:rsidP="00017FA0"/>
        </w:tc>
        <w:tc>
          <w:tcPr>
            <w:tcW w:w="432" w:type="dxa"/>
          </w:tcPr>
          <w:p w14:paraId="4FFE74ED" w14:textId="77777777" w:rsidR="00017FA0" w:rsidRDefault="00017FA0" w:rsidP="00017FA0">
            <w:r>
              <w:t>C</w:t>
            </w:r>
          </w:p>
        </w:tc>
        <w:tc>
          <w:tcPr>
            <w:tcW w:w="6474" w:type="dxa"/>
          </w:tcPr>
          <w:p w14:paraId="6FD87A5E" w14:textId="7FA50B2A" w:rsidR="00017FA0" w:rsidRDefault="00017FA0" w:rsidP="00017FA0">
            <w:r w:rsidRPr="0093678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9AA48BC" wp14:editId="14B54584">
                  <wp:extent cx="271464" cy="309565"/>
                  <wp:effectExtent l="0" t="0" r="0" b="0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30C.png"/>
                          <pic:cNvPicPr/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4" cy="30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7FA0" w14:paraId="1C4C6AD9" w14:textId="77777777" w:rsidTr="002A5576">
        <w:tc>
          <w:tcPr>
            <w:tcW w:w="484" w:type="dxa"/>
          </w:tcPr>
          <w:p w14:paraId="1F08FB6E" w14:textId="77777777" w:rsidR="00017FA0" w:rsidRDefault="00017FA0" w:rsidP="00017FA0"/>
        </w:tc>
        <w:tc>
          <w:tcPr>
            <w:tcW w:w="432" w:type="dxa"/>
          </w:tcPr>
          <w:p w14:paraId="36A280AE" w14:textId="77777777" w:rsidR="00017FA0" w:rsidRDefault="00017FA0" w:rsidP="00017FA0">
            <w:r>
              <w:t>D</w:t>
            </w:r>
          </w:p>
        </w:tc>
        <w:tc>
          <w:tcPr>
            <w:tcW w:w="6474" w:type="dxa"/>
          </w:tcPr>
          <w:p w14:paraId="132F6543" w14:textId="09389E1E" w:rsidR="00017FA0" w:rsidRDefault="00017FA0" w:rsidP="00017FA0">
            <w:r w:rsidRPr="0093678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C168B1C" wp14:editId="67E3A36F">
                  <wp:extent cx="395290" cy="285752"/>
                  <wp:effectExtent l="0" t="0" r="5080" b="0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30D.png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90" cy="285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7FA0" w14:paraId="76A447C4" w14:textId="77777777" w:rsidTr="002A5576">
        <w:tc>
          <w:tcPr>
            <w:tcW w:w="484" w:type="dxa"/>
          </w:tcPr>
          <w:p w14:paraId="3AABC074" w14:textId="77777777" w:rsidR="00017FA0" w:rsidRDefault="00017FA0" w:rsidP="00017FA0"/>
        </w:tc>
        <w:tc>
          <w:tcPr>
            <w:tcW w:w="432" w:type="dxa"/>
          </w:tcPr>
          <w:p w14:paraId="6A02EFC4" w14:textId="77777777" w:rsidR="00017FA0" w:rsidRDefault="00017FA0" w:rsidP="00017FA0">
            <w:r>
              <w:t>E</w:t>
            </w:r>
          </w:p>
        </w:tc>
        <w:tc>
          <w:tcPr>
            <w:tcW w:w="6474" w:type="dxa"/>
          </w:tcPr>
          <w:p w14:paraId="0DB512F0" w14:textId="2301D99B" w:rsidR="00017FA0" w:rsidRDefault="00017FA0" w:rsidP="00017FA0">
            <w:r w:rsidRPr="0093678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905C197" wp14:editId="0CE06CC4">
                  <wp:extent cx="309565" cy="257177"/>
                  <wp:effectExtent l="0" t="0" r="0" b="0"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30E.png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5" cy="257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7FA0" w14:paraId="19ABD680" w14:textId="77777777" w:rsidTr="002A5576">
        <w:tc>
          <w:tcPr>
            <w:tcW w:w="484" w:type="dxa"/>
          </w:tcPr>
          <w:p w14:paraId="17622E74" w14:textId="77777777" w:rsidR="00017FA0" w:rsidRDefault="00017FA0" w:rsidP="00017FA0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2C9CE28C" w14:textId="2B284B8C" w:rsidR="00017FA0" w:rsidRDefault="00017FA0" w:rsidP="00017FA0">
            <w:r w:rsidRPr="00936784">
              <w:rPr>
                <w:rFonts w:ascii="Times New Roman" w:hAnsi="Times New Roman" w:cs="Times New Roman"/>
                <w:sz w:val="28"/>
                <w:szCs w:val="28"/>
              </w:rPr>
              <w:t xml:space="preserve">Jika </w:t>
            </w:r>
            <w:proofErr w:type="spellStart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diketahui</w:t>
            </w:r>
            <w:proofErr w:type="spellEnd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3678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3E7114D" wp14:editId="128F8FD7">
                  <wp:extent cx="2395555" cy="176214"/>
                  <wp:effectExtent l="0" t="0" r="508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26.1.png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555" cy="176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367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hasil</w:t>
            </w:r>
            <w:proofErr w:type="spellEnd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komposisi</w:t>
            </w:r>
            <w:proofErr w:type="spellEnd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fungsi</w:t>
            </w:r>
            <w:proofErr w:type="spellEnd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3678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88DEEEB" wp14:editId="68136F9B">
                  <wp:extent cx="642942" cy="223839"/>
                  <wp:effectExtent l="0" t="0" r="5080" b="508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26.2.png"/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942" cy="223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=…</w:t>
            </w:r>
          </w:p>
        </w:tc>
      </w:tr>
      <w:tr w:rsidR="00017FA0" w14:paraId="5DB23764" w14:textId="77777777" w:rsidTr="002A5576">
        <w:tc>
          <w:tcPr>
            <w:tcW w:w="484" w:type="dxa"/>
          </w:tcPr>
          <w:p w14:paraId="7050A478" w14:textId="77777777" w:rsidR="00017FA0" w:rsidRDefault="00017FA0" w:rsidP="00017FA0"/>
        </w:tc>
        <w:tc>
          <w:tcPr>
            <w:tcW w:w="432" w:type="dxa"/>
          </w:tcPr>
          <w:p w14:paraId="60C283BB" w14:textId="77777777" w:rsidR="00017FA0" w:rsidRDefault="00017FA0" w:rsidP="00017FA0">
            <w:r>
              <w:t>A</w:t>
            </w:r>
          </w:p>
        </w:tc>
        <w:tc>
          <w:tcPr>
            <w:tcW w:w="6474" w:type="dxa"/>
          </w:tcPr>
          <w:p w14:paraId="21448BC1" w14:textId="1E4B8F94" w:rsidR="00017FA0" w:rsidRDefault="00017FA0" w:rsidP="00017FA0">
            <w:r w:rsidRPr="0093678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3CFF0F0" wp14:editId="6B5B1A2A">
                  <wp:extent cx="814393" cy="190501"/>
                  <wp:effectExtent l="0" t="0" r="508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26A.png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393" cy="190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7FA0" w14:paraId="2164801D" w14:textId="77777777" w:rsidTr="002A5576">
        <w:tc>
          <w:tcPr>
            <w:tcW w:w="484" w:type="dxa"/>
          </w:tcPr>
          <w:p w14:paraId="1903CDB9" w14:textId="77777777" w:rsidR="00017FA0" w:rsidRDefault="00017FA0" w:rsidP="00017FA0"/>
        </w:tc>
        <w:tc>
          <w:tcPr>
            <w:tcW w:w="432" w:type="dxa"/>
          </w:tcPr>
          <w:p w14:paraId="41F7F63E" w14:textId="77777777" w:rsidR="00017FA0" w:rsidRDefault="00017FA0" w:rsidP="00017FA0">
            <w:r>
              <w:t>B</w:t>
            </w:r>
          </w:p>
        </w:tc>
        <w:tc>
          <w:tcPr>
            <w:tcW w:w="6474" w:type="dxa"/>
          </w:tcPr>
          <w:p w14:paraId="60AE7FAA" w14:textId="21079FDE" w:rsidR="00017FA0" w:rsidRDefault="00017FA0" w:rsidP="00017FA0">
            <w:r w:rsidRPr="0093678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C8CBCA0" wp14:editId="7E2D09B5">
                  <wp:extent cx="790581" cy="214314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26B.png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81" cy="214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7FA0" w14:paraId="107B8879" w14:textId="77777777" w:rsidTr="002A5576">
        <w:tc>
          <w:tcPr>
            <w:tcW w:w="484" w:type="dxa"/>
          </w:tcPr>
          <w:p w14:paraId="2793ACD5" w14:textId="77777777" w:rsidR="00017FA0" w:rsidRDefault="00017FA0" w:rsidP="00017FA0"/>
        </w:tc>
        <w:tc>
          <w:tcPr>
            <w:tcW w:w="432" w:type="dxa"/>
          </w:tcPr>
          <w:p w14:paraId="675A281D" w14:textId="77777777" w:rsidR="00017FA0" w:rsidRDefault="00017FA0" w:rsidP="00017FA0">
            <w:r>
              <w:t>C</w:t>
            </w:r>
          </w:p>
        </w:tc>
        <w:tc>
          <w:tcPr>
            <w:tcW w:w="6474" w:type="dxa"/>
          </w:tcPr>
          <w:p w14:paraId="08C1DE58" w14:textId="20DA5ED0" w:rsidR="00017FA0" w:rsidRDefault="00017FA0" w:rsidP="00017FA0">
            <w:r w:rsidRPr="0093678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474275A" wp14:editId="2716A713">
                  <wp:extent cx="900119" cy="233364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26C.png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119" cy="233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7FA0" w14:paraId="0A9172FA" w14:textId="77777777" w:rsidTr="002A5576">
        <w:tc>
          <w:tcPr>
            <w:tcW w:w="484" w:type="dxa"/>
          </w:tcPr>
          <w:p w14:paraId="6E2F4DC4" w14:textId="77777777" w:rsidR="00017FA0" w:rsidRDefault="00017FA0" w:rsidP="00017FA0"/>
        </w:tc>
        <w:tc>
          <w:tcPr>
            <w:tcW w:w="432" w:type="dxa"/>
          </w:tcPr>
          <w:p w14:paraId="27C740CE" w14:textId="77777777" w:rsidR="00017FA0" w:rsidRDefault="00017FA0" w:rsidP="00017FA0">
            <w:r>
              <w:t>D</w:t>
            </w:r>
          </w:p>
        </w:tc>
        <w:tc>
          <w:tcPr>
            <w:tcW w:w="6474" w:type="dxa"/>
          </w:tcPr>
          <w:p w14:paraId="220DE831" w14:textId="2B1455A7" w:rsidR="00017FA0" w:rsidRDefault="00017FA0" w:rsidP="00017FA0">
            <w:r w:rsidRPr="0093678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626A1AA" wp14:editId="5314C0DC">
                  <wp:extent cx="881069" cy="214314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26D.png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069" cy="214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7FA0" w14:paraId="619EB9BF" w14:textId="77777777" w:rsidTr="002A5576">
        <w:tc>
          <w:tcPr>
            <w:tcW w:w="484" w:type="dxa"/>
          </w:tcPr>
          <w:p w14:paraId="08F485C3" w14:textId="77777777" w:rsidR="00017FA0" w:rsidRDefault="00017FA0" w:rsidP="00017FA0"/>
        </w:tc>
        <w:tc>
          <w:tcPr>
            <w:tcW w:w="432" w:type="dxa"/>
          </w:tcPr>
          <w:p w14:paraId="27BC525F" w14:textId="77777777" w:rsidR="00017FA0" w:rsidRDefault="00017FA0" w:rsidP="00017FA0">
            <w:r>
              <w:t>E</w:t>
            </w:r>
          </w:p>
        </w:tc>
        <w:tc>
          <w:tcPr>
            <w:tcW w:w="6474" w:type="dxa"/>
          </w:tcPr>
          <w:p w14:paraId="7EB0D9C1" w14:textId="5E37AA69" w:rsidR="00017FA0" w:rsidRDefault="00017FA0" w:rsidP="00017FA0">
            <w:r w:rsidRPr="0093678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8916CF7" wp14:editId="1E0E0C03">
                  <wp:extent cx="976320" cy="219077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26E.png"/>
                          <pic:cNvPicPr/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320" cy="219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7FA0" w14:paraId="7682797B" w14:textId="77777777" w:rsidTr="002A5576">
        <w:tc>
          <w:tcPr>
            <w:tcW w:w="484" w:type="dxa"/>
          </w:tcPr>
          <w:p w14:paraId="2148BF50" w14:textId="77777777" w:rsidR="00017FA0" w:rsidRDefault="00017FA0" w:rsidP="00017FA0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7EE01B41" w14:textId="794336C2" w:rsidR="00017FA0" w:rsidRDefault="00017FA0" w:rsidP="00017FA0">
            <w:r w:rsidRPr="00936784">
              <w:rPr>
                <w:rFonts w:ascii="Times New Roman" w:hAnsi="Times New Roman" w:cs="Times New Roman"/>
                <w:sz w:val="28"/>
                <w:szCs w:val="28"/>
              </w:rPr>
              <w:t xml:space="preserve">Jika </w:t>
            </w:r>
            <w:r w:rsidRPr="0093678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2054E4A" wp14:editId="6CC590DB">
                  <wp:extent cx="952500" cy="185738"/>
                  <wp:effectExtent l="0" t="0" r="0" b="508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24.png"/>
                          <pic:cNvPicPr/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3704" b="2500"/>
                          <a:stretch/>
                        </pic:blipFill>
                        <pic:spPr bwMode="auto">
                          <a:xfrm>
                            <a:off x="0" y="0"/>
                            <a:ext cx="952507" cy="185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095A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95AAA">
              <w:rPr>
                <w:rFonts w:ascii="Times New Roman" w:hAnsi="Times New Roman" w:cs="Times New Roman"/>
                <w:sz w:val="28"/>
                <w:szCs w:val="28"/>
              </w:rPr>
              <w:t>maka</w:t>
            </w:r>
            <w:proofErr w:type="spellEnd"/>
            <w:r w:rsidR="00095A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95AAA">
              <w:rPr>
                <w:rFonts w:ascii="Times New Roman" w:hAnsi="Times New Roman" w:cs="Times New Roman"/>
                <w:sz w:val="28"/>
                <w:szCs w:val="28"/>
              </w:rPr>
              <w:t>nilai</w:t>
            </w:r>
            <w:proofErr w:type="spellEnd"/>
            <w:r w:rsidR="00095A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95AAA">
              <w:rPr>
                <w:rFonts w:ascii="Times New Roman" w:hAnsi="Times New Roman" w:cs="Times New Roman"/>
                <w:sz w:val="28"/>
                <w:szCs w:val="28"/>
              </w:rPr>
              <w:t>dari</w:t>
            </w:r>
            <w:proofErr w:type="spellEnd"/>
            <w:r w:rsidR="00095A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="00095AAA">
              <w:rPr>
                <w:rFonts w:ascii="Times New Roman" w:hAnsi="Times New Roman" w:cs="Times New Roman"/>
                <w:sz w:val="28"/>
                <w:szCs w:val="28"/>
              </w:rPr>
              <w:t>f(</w:t>
            </w:r>
            <w:proofErr w:type="gramEnd"/>
            <w:r w:rsidR="00095AAA">
              <w:rPr>
                <w:rFonts w:ascii="Times New Roman" w:hAnsi="Times New Roman" w:cs="Times New Roman"/>
                <w:sz w:val="28"/>
                <w:szCs w:val="28"/>
              </w:rPr>
              <w:t xml:space="preserve">3) </w:t>
            </w:r>
            <w:proofErr w:type="spellStart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adalah</w:t>
            </w:r>
            <w:proofErr w:type="spellEnd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</w:tr>
      <w:tr w:rsidR="00017FA0" w14:paraId="45AB0938" w14:textId="77777777" w:rsidTr="002A5576">
        <w:tc>
          <w:tcPr>
            <w:tcW w:w="484" w:type="dxa"/>
          </w:tcPr>
          <w:p w14:paraId="067B610B" w14:textId="77777777" w:rsidR="00017FA0" w:rsidRDefault="00017FA0" w:rsidP="00017FA0"/>
        </w:tc>
        <w:tc>
          <w:tcPr>
            <w:tcW w:w="432" w:type="dxa"/>
          </w:tcPr>
          <w:p w14:paraId="46469220" w14:textId="77777777" w:rsidR="00017FA0" w:rsidRDefault="00017FA0" w:rsidP="00017FA0">
            <w:r>
              <w:t>A</w:t>
            </w:r>
          </w:p>
        </w:tc>
        <w:tc>
          <w:tcPr>
            <w:tcW w:w="6474" w:type="dxa"/>
          </w:tcPr>
          <w:p w14:paraId="1C60B922" w14:textId="3CE826CC" w:rsidR="00017FA0" w:rsidRDefault="00095AAA" w:rsidP="00017FA0">
            <w:r>
              <w:t>9</w:t>
            </w:r>
          </w:p>
        </w:tc>
      </w:tr>
      <w:tr w:rsidR="00017FA0" w14:paraId="1923811B" w14:textId="77777777" w:rsidTr="002A5576">
        <w:tc>
          <w:tcPr>
            <w:tcW w:w="484" w:type="dxa"/>
          </w:tcPr>
          <w:p w14:paraId="4D8D8834" w14:textId="77777777" w:rsidR="00017FA0" w:rsidRDefault="00017FA0" w:rsidP="00017FA0"/>
        </w:tc>
        <w:tc>
          <w:tcPr>
            <w:tcW w:w="432" w:type="dxa"/>
          </w:tcPr>
          <w:p w14:paraId="49AF0B15" w14:textId="77777777" w:rsidR="00017FA0" w:rsidRDefault="00017FA0" w:rsidP="00017FA0">
            <w:r>
              <w:t>B</w:t>
            </w:r>
          </w:p>
        </w:tc>
        <w:tc>
          <w:tcPr>
            <w:tcW w:w="6474" w:type="dxa"/>
          </w:tcPr>
          <w:p w14:paraId="5B48F673" w14:textId="6F2A1803" w:rsidR="00017FA0" w:rsidRDefault="00095AAA" w:rsidP="00017FA0">
            <w:r>
              <w:t>10</w:t>
            </w:r>
          </w:p>
        </w:tc>
      </w:tr>
      <w:tr w:rsidR="00017FA0" w14:paraId="25A1CA1D" w14:textId="77777777" w:rsidTr="002A5576">
        <w:tc>
          <w:tcPr>
            <w:tcW w:w="484" w:type="dxa"/>
          </w:tcPr>
          <w:p w14:paraId="021CAECC" w14:textId="77777777" w:rsidR="00017FA0" w:rsidRDefault="00017FA0" w:rsidP="00017FA0"/>
        </w:tc>
        <w:tc>
          <w:tcPr>
            <w:tcW w:w="432" w:type="dxa"/>
          </w:tcPr>
          <w:p w14:paraId="216A6E40" w14:textId="77777777" w:rsidR="00017FA0" w:rsidRDefault="00017FA0" w:rsidP="00017FA0">
            <w:r>
              <w:t>C</w:t>
            </w:r>
          </w:p>
        </w:tc>
        <w:tc>
          <w:tcPr>
            <w:tcW w:w="6474" w:type="dxa"/>
          </w:tcPr>
          <w:p w14:paraId="0B145231" w14:textId="7B8BF830" w:rsidR="00017FA0" w:rsidRDefault="00095AAA" w:rsidP="00017FA0">
            <w:r>
              <w:t>11</w:t>
            </w:r>
          </w:p>
        </w:tc>
      </w:tr>
      <w:tr w:rsidR="00017FA0" w14:paraId="0F05A4B0" w14:textId="77777777" w:rsidTr="002A5576">
        <w:tc>
          <w:tcPr>
            <w:tcW w:w="484" w:type="dxa"/>
          </w:tcPr>
          <w:p w14:paraId="4AD389BC" w14:textId="77777777" w:rsidR="00017FA0" w:rsidRDefault="00017FA0" w:rsidP="00017FA0"/>
        </w:tc>
        <w:tc>
          <w:tcPr>
            <w:tcW w:w="432" w:type="dxa"/>
          </w:tcPr>
          <w:p w14:paraId="3057CAEA" w14:textId="77777777" w:rsidR="00017FA0" w:rsidRDefault="00017FA0" w:rsidP="00017FA0">
            <w:r>
              <w:t>D</w:t>
            </w:r>
          </w:p>
        </w:tc>
        <w:tc>
          <w:tcPr>
            <w:tcW w:w="6474" w:type="dxa"/>
          </w:tcPr>
          <w:p w14:paraId="33102FC7" w14:textId="4FC4AA11" w:rsidR="00017FA0" w:rsidRDefault="00095AAA" w:rsidP="00017FA0">
            <w:r>
              <w:t>12</w:t>
            </w:r>
          </w:p>
        </w:tc>
      </w:tr>
      <w:tr w:rsidR="00017FA0" w14:paraId="35630E33" w14:textId="77777777" w:rsidTr="002A5576">
        <w:tc>
          <w:tcPr>
            <w:tcW w:w="484" w:type="dxa"/>
          </w:tcPr>
          <w:p w14:paraId="668B9AAC" w14:textId="77777777" w:rsidR="00017FA0" w:rsidRDefault="00017FA0" w:rsidP="00017FA0"/>
        </w:tc>
        <w:tc>
          <w:tcPr>
            <w:tcW w:w="432" w:type="dxa"/>
          </w:tcPr>
          <w:p w14:paraId="14B9B52B" w14:textId="77777777" w:rsidR="00017FA0" w:rsidRDefault="00017FA0" w:rsidP="00017FA0">
            <w:r>
              <w:t>E</w:t>
            </w:r>
          </w:p>
        </w:tc>
        <w:tc>
          <w:tcPr>
            <w:tcW w:w="6474" w:type="dxa"/>
          </w:tcPr>
          <w:p w14:paraId="3367EFB0" w14:textId="6172D619" w:rsidR="00017FA0" w:rsidRDefault="00095AAA" w:rsidP="00017FA0">
            <w:r>
              <w:t>13</w:t>
            </w:r>
          </w:p>
        </w:tc>
      </w:tr>
      <w:tr w:rsidR="00017FA0" w14:paraId="17378501" w14:textId="77777777" w:rsidTr="00017FA0">
        <w:tc>
          <w:tcPr>
            <w:tcW w:w="484" w:type="dxa"/>
          </w:tcPr>
          <w:p w14:paraId="2306A1E5" w14:textId="1AC58395" w:rsidR="00017FA0" w:rsidRDefault="00017FA0" w:rsidP="003C70E1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6BB1B0F9" w14:textId="77777777" w:rsidR="00017FA0" w:rsidRPr="00936784" w:rsidRDefault="00017FA0" w:rsidP="00017FA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Diketahui</w:t>
            </w:r>
            <w:proofErr w:type="spellEnd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936784">
              <w:rPr>
                <w:rFonts w:ascii="Times New Roman" w:hAnsi="Times New Roman" w:cs="Times New Roman"/>
                <w:i/>
                <w:sz w:val="28"/>
                <w:szCs w:val="28"/>
              </w:rPr>
              <w:t>f</w:t>
            </w:r>
            <w:r w:rsidRPr="00936784">
              <w:rPr>
                <w:rFonts w:ascii="Times New Roman" w:hAnsi="Times New Roman" w:cs="Times New Roman"/>
                <w:sz w:val="28"/>
                <w:szCs w:val="28"/>
              </w:rPr>
              <w:t xml:space="preserve">  dan </w:t>
            </w:r>
            <w:r w:rsidRPr="00936784">
              <w:rPr>
                <w:rFonts w:ascii="Times New Roman" w:hAnsi="Times New Roman" w:cs="Times New Roman"/>
                <w:i/>
                <w:sz w:val="28"/>
                <w:szCs w:val="28"/>
              </w:rPr>
              <w:t>g</w:t>
            </w:r>
            <w:r w:rsidRPr="00936784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fungsi</w:t>
            </w:r>
            <w:proofErr w:type="spellEnd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dalam</w:t>
            </w:r>
            <w:proofErr w:type="spellEnd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 xml:space="preserve"> R yang </w:t>
            </w:r>
            <w:proofErr w:type="spellStart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didefinisikan</w:t>
            </w:r>
            <w:proofErr w:type="spellEnd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sebagai</w:t>
            </w:r>
            <w:proofErr w:type="spellEnd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3678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ADF2696" wp14:editId="7DD81225">
                  <wp:extent cx="4086218" cy="20955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22.png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360" cy="210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  <w:p w14:paraId="7B23606F" w14:textId="77777777" w:rsidR="00017FA0" w:rsidRPr="00936784" w:rsidRDefault="00017FA0" w:rsidP="00017FA0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3C70E1" w14:paraId="09609E36" w14:textId="77777777" w:rsidTr="002A5576">
        <w:tc>
          <w:tcPr>
            <w:tcW w:w="484" w:type="dxa"/>
          </w:tcPr>
          <w:p w14:paraId="12D7775A" w14:textId="77777777" w:rsidR="003C70E1" w:rsidRDefault="003C70E1" w:rsidP="003C70E1"/>
        </w:tc>
        <w:tc>
          <w:tcPr>
            <w:tcW w:w="432" w:type="dxa"/>
          </w:tcPr>
          <w:p w14:paraId="6F0A8159" w14:textId="113D92B4" w:rsidR="003C70E1" w:rsidRDefault="003C70E1" w:rsidP="003C70E1">
            <w:r>
              <w:t>A</w:t>
            </w:r>
          </w:p>
        </w:tc>
        <w:tc>
          <w:tcPr>
            <w:tcW w:w="6474" w:type="dxa"/>
          </w:tcPr>
          <w:p w14:paraId="01112261" w14:textId="6CF79C25" w:rsidR="003C70E1" w:rsidRPr="00936784" w:rsidRDefault="003C70E1" w:rsidP="003C70E1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3C70E1" w14:paraId="532568C9" w14:textId="77777777" w:rsidTr="002A5576">
        <w:tc>
          <w:tcPr>
            <w:tcW w:w="484" w:type="dxa"/>
          </w:tcPr>
          <w:p w14:paraId="1C6A5364" w14:textId="77777777" w:rsidR="003C70E1" w:rsidRDefault="003C70E1" w:rsidP="003C70E1"/>
        </w:tc>
        <w:tc>
          <w:tcPr>
            <w:tcW w:w="432" w:type="dxa"/>
          </w:tcPr>
          <w:p w14:paraId="360DF0BB" w14:textId="0231CEEC" w:rsidR="003C70E1" w:rsidRDefault="003C70E1" w:rsidP="003C70E1">
            <w:r>
              <w:t>B</w:t>
            </w:r>
          </w:p>
        </w:tc>
        <w:tc>
          <w:tcPr>
            <w:tcW w:w="6474" w:type="dxa"/>
          </w:tcPr>
          <w:p w14:paraId="4FD901C3" w14:textId="722E316C" w:rsidR="003C70E1" w:rsidRPr="00936784" w:rsidRDefault="003C70E1" w:rsidP="003C70E1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3C70E1" w14:paraId="044F8665" w14:textId="77777777" w:rsidTr="002A5576">
        <w:tc>
          <w:tcPr>
            <w:tcW w:w="484" w:type="dxa"/>
          </w:tcPr>
          <w:p w14:paraId="531DA1C6" w14:textId="77777777" w:rsidR="003C70E1" w:rsidRDefault="003C70E1" w:rsidP="003C70E1"/>
        </w:tc>
        <w:tc>
          <w:tcPr>
            <w:tcW w:w="432" w:type="dxa"/>
          </w:tcPr>
          <w:p w14:paraId="32D41CEB" w14:textId="4BDBEACE" w:rsidR="003C70E1" w:rsidRDefault="003C70E1" w:rsidP="003C70E1">
            <w:r>
              <w:t>C</w:t>
            </w:r>
          </w:p>
        </w:tc>
        <w:tc>
          <w:tcPr>
            <w:tcW w:w="6474" w:type="dxa"/>
          </w:tcPr>
          <w:p w14:paraId="0E66441B" w14:textId="712AF158" w:rsidR="003C70E1" w:rsidRPr="00936784" w:rsidRDefault="003C70E1" w:rsidP="003C70E1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3C70E1" w14:paraId="4C195F51" w14:textId="77777777" w:rsidTr="002A5576">
        <w:tc>
          <w:tcPr>
            <w:tcW w:w="484" w:type="dxa"/>
          </w:tcPr>
          <w:p w14:paraId="633B3DB3" w14:textId="77777777" w:rsidR="003C70E1" w:rsidRDefault="003C70E1" w:rsidP="003C70E1"/>
        </w:tc>
        <w:tc>
          <w:tcPr>
            <w:tcW w:w="432" w:type="dxa"/>
          </w:tcPr>
          <w:p w14:paraId="72BAF4A9" w14:textId="4ECBCE15" w:rsidR="003C70E1" w:rsidRDefault="003C70E1" w:rsidP="003C70E1">
            <w:r>
              <w:t>D</w:t>
            </w:r>
          </w:p>
        </w:tc>
        <w:tc>
          <w:tcPr>
            <w:tcW w:w="6474" w:type="dxa"/>
          </w:tcPr>
          <w:p w14:paraId="0948E22C" w14:textId="1779B994" w:rsidR="003C70E1" w:rsidRPr="00936784" w:rsidRDefault="003C70E1" w:rsidP="003C70E1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3C70E1" w14:paraId="48009B83" w14:textId="77777777" w:rsidTr="002A5576">
        <w:tc>
          <w:tcPr>
            <w:tcW w:w="484" w:type="dxa"/>
          </w:tcPr>
          <w:p w14:paraId="2C8E5BAD" w14:textId="77777777" w:rsidR="003C70E1" w:rsidRDefault="003C70E1" w:rsidP="003C70E1"/>
        </w:tc>
        <w:tc>
          <w:tcPr>
            <w:tcW w:w="432" w:type="dxa"/>
          </w:tcPr>
          <w:p w14:paraId="6C5FB697" w14:textId="7BADE606" w:rsidR="003C70E1" w:rsidRDefault="003C70E1" w:rsidP="003C70E1">
            <w:r>
              <w:t>E</w:t>
            </w:r>
          </w:p>
        </w:tc>
        <w:tc>
          <w:tcPr>
            <w:tcW w:w="6474" w:type="dxa"/>
          </w:tcPr>
          <w:p w14:paraId="2EECA848" w14:textId="33D118F1" w:rsidR="003C70E1" w:rsidRPr="00936784" w:rsidRDefault="003C70E1" w:rsidP="003C70E1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3C70E1" w14:paraId="56A0198D" w14:textId="77777777" w:rsidTr="00183917">
        <w:tc>
          <w:tcPr>
            <w:tcW w:w="484" w:type="dxa"/>
          </w:tcPr>
          <w:p w14:paraId="35410A27" w14:textId="5C43341B" w:rsidR="003C70E1" w:rsidRDefault="003C70E1" w:rsidP="003C70E1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00FBCACF" w14:textId="4E400F5F" w:rsidR="003C70E1" w:rsidRPr="00936784" w:rsidRDefault="00A56D95" w:rsidP="00017FA0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Diketahui</w:t>
            </w:r>
            <w:proofErr w:type="spellEnd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3678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A9A9245" wp14:editId="66EA23FA">
                  <wp:extent cx="3409975" cy="242889"/>
                  <wp:effectExtent l="0" t="0" r="0" b="508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20.png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75" cy="242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</w:tr>
      <w:tr w:rsidR="00A56D95" w14:paraId="685CEB8C" w14:textId="77777777" w:rsidTr="002A5576">
        <w:tc>
          <w:tcPr>
            <w:tcW w:w="484" w:type="dxa"/>
          </w:tcPr>
          <w:p w14:paraId="5EC46416" w14:textId="77777777" w:rsidR="00A56D95" w:rsidRDefault="00A56D95" w:rsidP="00A56D95"/>
        </w:tc>
        <w:tc>
          <w:tcPr>
            <w:tcW w:w="432" w:type="dxa"/>
          </w:tcPr>
          <w:p w14:paraId="2F4095A2" w14:textId="3D120BF8" w:rsidR="00A56D95" w:rsidRDefault="00A56D95" w:rsidP="00A56D95">
            <w:r>
              <w:t>A</w:t>
            </w:r>
          </w:p>
        </w:tc>
        <w:tc>
          <w:tcPr>
            <w:tcW w:w="6474" w:type="dxa"/>
          </w:tcPr>
          <w:p w14:paraId="5BB92212" w14:textId="0561E750" w:rsidR="00A56D95" w:rsidRPr="00936784" w:rsidRDefault="00A56D95" w:rsidP="00A56D95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-24</w:t>
            </w:r>
          </w:p>
        </w:tc>
      </w:tr>
      <w:tr w:rsidR="00A56D95" w14:paraId="724AE17B" w14:textId="77777777" w:rsidTr="002A5576">
        <w:tc>
          <w:tcPr>
            <w:tcW w:w="484" w:type="dxa"/>
          </w:tcPr>
          <w:p w14:paraId="0145F318" w14:textId="77777777" w:rsidR="00A56D95" w:rsidRDefault="00A56D95" w:rsidP="00A56D95"/>
        </w:tc>
        <w:tc>
          <w:tcPr>
            <w:tcW w:w="432" w:type="dxa"/>
          </w:tcPr>
          <w:p w14:paraId="738B8FE5" w14:textId="78620CAC" w:rsidR="00A56D95" w:rsidRDefault="00A56D95" w:rsidP="00A56D95">
            <w:r>
              <w:t>B</w:t>
            </w:r>
          </w:p>
        </w:tc>
        <w:tc>
          <w:tcPr>
            <w:tcW w:w="6474" w:type="dxa"/>
          </w:tcPr>
          <w:p w14:paraId="4C1C3C87" w14:textId="17F38B22" w:rsidR="00A56D95" w:rsidRPr="00936784" w:rsidRDefault="00A56D95" w:rsidP="00A56D95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-28</w:t>
            </w:r>
          </w:p>
        </w:tc>
      </w:tr>
      <w:tr w:rsidR="00A56D95" w14:paraId="46EFDA81" w14:textId="77777777" w:rsidTr="002A5576">
        <w:tc>
          <w:tcPr>
            <w:tcW w:w="484" w:type="dxa"/>
          </w:tcPr>
          <w:p w14:paraId="64DF3CA8" w14:textId="77777777" w:rsidR="00A56D95" w:rsidRDefault="00A56D95" w:rsidP="00A56D95"/>
        </w:tc>
        <w:tc>
          <w:tcPr>
            <w:tcW w:w="432" w:type="dxa"/>
          </w:tcPr>
          <w:p w14:paraId="6326E500" w14:textId="648D0BAF" w:rsidR="00A56D95" w:rsidRDefault="00A56D95" w:rsidP="00A56D95">
            <w:r>
              <w:t>C</w:t>
            </w:r>
          </w:p>
        </w:tc>
        <w:tc>
          <w:tcPr>
            <w:tcW w:w="6474" w:type="dxa"/>
          </w:tcPr>
          <w:p w14:paraId="662C2762" w14:textId="752D4B20" w:rsidR="00A56D95" w:rsidRPr="00936784" w:rsidRDefault="00A56D95" w:rsidP="00A56D95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-30</w:t>
            </w:r>
          </w:p>
        </w:tc>
      </w:tr>
      <w:tr w:rsidR="00A56D95" w14:paraId="6F84E17A" w14:textId="77777777" w:rsidTr="002A5576">
        <w:tc>
          <w:tcPr>
            <w:tcW w:w="484" w:type="dxa"/>
          </w:tcPr>
          <w:p w14:paraId="016E5547" w14:textId="77777777" w:rsidR="00A56D95" w:rsidRDefault="00A56D95" w:rsidP="00A56D95"/>
        </w:tc>
        <w:tc>
          <w:tcPr>
            <w:tcW w:w="432" w:type="dxa"/>
          </w:tcPr>
          <w:p w14:paraId="00CA2BFC" w14:textId="12061351" w:rsidR="00A56D95" w:rsidRDefault="00A56D95" w:rsidP="00A56D95">
            <w:r>
              <w:t>D</w:t>
            </w:r>
          </w:p>
        </w:tc>
        <w:tc>
          <w:tcPr>
            <w:tcW w:w="6474" w:type="dxa"/>
          </w:tcPr>
          <w:p w14:paraId="670615F2" w14:textId="65A7F82B" w:rsidR="00A56D95" w:rsidRPr="00936784" w:rsidRDefault="00A56D95" w:rsidP="00A56D95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-32</w:t>
            </w:r>
          </w:p>
        </w:tc>
      </w:tr>
      <w:tr w:rsidR="00A56D95" w14:paraId="4D19551B" w14:textId="77777777" w:rsidTr="002A5576">
        <w:tc>
          <w:tcPr>
            <w:tcW w:w="484" w:type="dxa"/>
          </w:tcPr>
          <w:p w14:paraId="2DC65B8C" w14:textId="77777777" w:rsidR="00A56D95" w:rsidRDefault="00A56D95" w:rsidP="00A56D95"/>
        </w:tc>
        <w:tc>
          <w:tcPr>
            <w:tcW w:w="432" w:type="dxa"/>
          </w:tcPr>
          <w:p w14:paraId="2DB2C880" w14:textId="0E1FBCA2" w:rsidR="00A56D95" w:rsidRDefault="00A56D95" w:rsidP="00A56D95">
            <w:r>
              <w:t>E</w:t>
            </w:r>
          </w:p>
        </w:tc>
        <w:tc>
          <w:tcPr>
            <w:tcW w:w="6474" w:type="dxa"/>
          </w:tcPr>
          <w:p w14:paraId="3EC2AAA5" w14:textId="77E87909" w:rsidR="00A56D95" w:rsidRPr="00936784" w:rsidRDefault="00A56D95" w:rsidP="00A56D95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-34</w:t>
            </w:r>
          </w:p>
        </w:tc>
      </w:tr>
      <w:tr w:rsidR="00A56D95" w14:paraId="70C21570" w14:textId="77777777" w:rsidTr="00CA4B33">
        <w:tc>
          <w:tcPr>
            <w:tcW w:w="484" w:type="dxa"/>
          </w:tcPr>
          <w:p w14:paraId="27C6B692" w14:textId="014F1D3C" w:rsidR="00A56D95" w:rsidRDefault="00A56D95" w:rsidP="00A56D95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57E7C01E" w14:textId="785FD823" w:rsidR="00A56D95" w:rsidRPr="00936784" w:rsidRDefault="00A56D95" w:rsidP="00A56D95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Diketahui</w:t>
            </w:r>
            <w:proofErr w:type="spellEnd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3678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FF3A264" wp14:editId="10A98A8E">
                  <wp:extent cx="2400318" cy="176214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18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18" cy="176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36784">
              <w:rPr>
                <w:rFonts w:ascii="Times New Roman" w:hAnsi="Times New Roman" w:cs="Times New Roman"/>
                <w:sz w:val="28"/>
                <w:szCs w:val="28"/>
              </w:rPr>
              <w:t xml:space="preserve"> Nilai </w:t>
            </w:r>
            <w:proofErr w:type="spellStart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dari</w:t>
            </w:r>
            <w:proofErr w:type="spellEnd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proofErr w:type="gramStart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f:g</w:t>
            </w:r>
            <w:proofErr w:type="spellEnd"/>
            <w:proofErr w:type="gramEnd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)(6)=…</w:t>
            </w:r>
          </w:p>
        </w:tc>
      </w:tr>
      <w:tr w:rsidR="004F1BF9" w14:paraId="69A7C633" w14:textId="77777777" w:rsidTr="002A5576">
        <w:tc>
          <w:tcPr>
            <w:tcW w:w="484" w:type="dxa"/>
          </w:tcPr>
          <w:p w14:paraId="39A2C3A4" w14:textId="77777777" w:rsidR="004F1BF9" w:rsidRDefault="004F1BF9" w:rsidP="004F1BF9">
            <w:pPr>
              <w:pStyle w:val="ListParagraph"/>
              <w:ind w:left="360"/>
            </w:pPr>
          </w:p>
        </w:tc>
        <w:tc>
          <w:tcPr>
            <w:tcW w:w="432" w:type="dxa"/>
          </w:tcPr>
          <w:p w14:paraId="34384851" w14:textId="590F0FBD" w:rsidR="004F1BF9" w:rsidRDefault="004F1BF9" w:rsidP="004F1BF9">
            <w:r>
              <w:t>A</w:t>
            </w:r>
          </w:p>
        </w:tc>
        <w:tc>
          <w:tcPr>
            <w:tcW w:w="6474" w:type="dxa"/>
          </w:tcPr>
          <w:p w14:paraId="6E3B07D1" w14:textId="525212C2" w:rsidR="004F1BF9" w:rsidRPr="00936784" w:rsidRDefault="004F1BF9" w:rsidP="004F1BF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F1BF9" w14:paraId="3E5ED11B" w14:textId="77777777" w:rsidTr="002A5576">
        <w:tc>
          <w:tcPr>
            <w:tcW w:w="484" w:type="dxa"/>
          </w:tcPr>
          <w:p w14:paraId="088F2E29" w14:textId="77777777" w:rsidR="004F1BF9" w:rsidRDefault="004F1BF9" w:rsidP="004F1BF9">
            <w:pPr>
              <w:pStyle w:val="ListParagraph"/>
              <w:ind w:left="360"/>
            </w:pPr>
          </w:p>
        </w:tc>
        <w:tc>
          <w:tcPr>
            <w:tcW w:w="432" w:type="dxa"/>
          </w:tcPr>
          <w:p w14:paraId="77EA7D95" w14:textId="31DBB8D3" w:rsidR="004F1BF9" w:rsidRDefault="004F1BF9" w:rsidP="004F1BF9">
            <w:r>
              <w:t>B</w:t>
            </w:r>
          </w:p>
        </w:tc>
        <w:tc>
          <w:tcPr>
            <w:tcW w:w="6474" w:type="dxa"/>
          </w:tcPr>
          <w:p w14:paraId="79E0C126" w14:textId="31A68048" w:rsidR="004F1BF9" w:rsidRPr="00936784" w:rsidRDefault="004F1BF9" w:rsidP="004F1BF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4F1BF9" w14:paraId="3D9E90BD" w14:textId="77777777" w:rsidTr="002A5576">
        <w:tc>
          <w:tcPr>
            <w:tcW w:w="484" w:type="dxa"/>
          </w:tcPr>
          <w:p w14:paraId="38744B0A" w14:textId="77777777" w:rsidR="004F1BF9" w:rsidRDefault="004F1BF9" w:rsidP="004F1BF9">
            <w:pPr>
              <w:pStyle w:val="ListParagraph"/>
              <w:ind w:left="360"/>
            </w:pPr>
          </w:p>
        </w:tc>
        <w:tc>
          <w:tcPr>
            <w:tcW w:w="432" w:type="dxa"/>
          </w:tcPr>
          <w:p w14:paraId="606F9732" w14:textId="554E5775" w:rsidR="004F1BF9" w:rsidRDefault="004F1BF9" w:rsidP="004F1BF9">
            <w:r>
              <w:t>C</w:t>
            </w:r>
          </w:p>
        </w:tc>
        <w:tc>
          <w:tcPr>
            <w:tcW w:w="6474" w:type="dxa"/>
          </w:tcPr>
          <w:p w14:paraId="34084DD4" w14:textId="5B9421E5" w:rsidR="004F1BF9" w:rsidRPr="00936784" w:rsidRDefault="004F1BF9" w:rsidP="004F1BF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F1BF9" w14:paraId="3D50EA4B" w14:textId="77777777" w:rsidTr="002A5576">
        <w:tc>
          <w:tcPr>
            <w:tcW w:w="484" w:type="dxa"/>
          </w:tcPr>
          <w:p w14:paraId="69F4B0FA" w14:textId="77777777" w:rsidR="004F1BF9" w:rsidRDefault="004F1BF9" w:rsidP="004F1BF9">
            <w:pPr>
              <w:pStyle w:val="ListParagraph"/>
              <w:ind w:left="360"/>
            </w:pPr>
          </w:p>
        </w:tc>
        <w:tc>
          <w:tcPr>
            <w:tcW w:w="432" w:type="dxa"/>
          </w:tcPr>
          <w:p w14:paraId="6B36514B" w14:textId="397E176B" w:rsidR="004F1BF9" w:rsidRDefault="004F1BF9" w:rsidP="004F1BF9">
            <w:r>
              <w:t>D</w:t>
            </w:r>
          </w:p>
        </w:tc>
        <w:tc>
          <w:tcPr>
            <w:tcW w:w="6474" w:type="dxa"/>
          </w:tcPr>
          <w:p w14:paraId="1DD9885C" w14:textId="5CE542EE" w:rsidR="004F1BF9" w:rsidRPr="00936784" w:rsidRDefault="004F1BF9" w:rsidP="004F1BF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F1BF9" w14:paraId="586DE7F8" w14:textId="77777777" w:rsidTr="002A5576">
        <w:tc>
          <w:tcPr>
            <w:tcW w:w="484" w:type="dxa"/>
          </w:tcPr>
          <w:p w14:paraId="1724DB09" w14:textId="77777777" w:rsidR="004F1BF9" w:rsidRDefault="004F1BF9" w:rsidP="004F1BF9">
            <w:pPr>
              <w:pStyle w:val="ListParagraph"/>
              <w:ind w:left="360"/>
            </w:pPr>
          </w:p>
        </w:tc>
        <w:tc>
          <w:tcPr>
            <w:tcW w:w="432" w:type="dxa"/>
          </w:tcPr>
          <w:p w14:paraId="7BF3B0F2" w14:textId="35553DA3" w:rsidR="004F1BF9" w:rsidRDefault="004F1BF9" w:rsidP="004F1BF9">
            <w:r>
              <w:t>E</w:t>
            </w:r>
          </w:p>
        </w:tc>
        <w:tc>
          <w:tcPr>
            <w:tcW w:w="6474" w:type="dxa"/>
          </w:tcPr>
          <w:p w14:paraId="4ED83B75" w14:textId="62457E26" w:rsidR="004F1BF9" w:rsidRPr="00936784" w:rsidRDefault="004F1BF9" w:rsidP="004F1BF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56D95" w14:paraId="6C13D88C" w14:textId="77777777" w:rsidTr="00BC4A26">
        <w:tc>
          <w:tcPr>
            <w:tcW w:w="484" w:type="dxa"/>
          </w:tcPr>
          <w:p w14:paraId="2B8AA27A" w14:textId="77777777" w:rsidR="00A56D95" w:rsidRDefault="00A56D95" w:rsidP="00A56D95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7B6BA7DE" w14:textId="7856CA67" w:rsidR="00A56D95" w:rsidRPr="00936784" w:rsidRDefault="00A56D95" w:rsidP="00A56D95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Diketahui</w:t>
            </w:r>
            <w:proofErr w:type="spellEnd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3678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4B6EF85" wp14:editId="77C6F4BA">
                  <wp:extent cx="899388" cy="218758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16.png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625" t="-48493" b="-1"/>
                          <a:stretch/>
                        </pic:blipFill>
                        <pic:spPr bwMode="auto">
                          <a:xfrm>
                            <a:off x="0" y="0"/>
                            <a:ext cx="901335" cy="219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095AAA">
              <w:rPr>
                <w:rFonts w:ascii="Times New Roman" w:hAnsi="Times New Roman" w:cs="Times New Roman"/>
                <w:sz w:val="28"/>
                <w:szCs w:val="28"/>
              </w:rPr>
              <w:t xml:space="preserve"> Nilai </w:t>
            </w:r>
            <w:proofErr w:type="spellStart"/>
            <w:r w:rsidR="00095AAA">
              <w:rPr>
                <w:rFonts w:ascii="Times New Roman" w:hAnsi="Times New Roman" w:cs="Times New Roman"/>
                <w:sz w:val="28"/>
                <w:szCs w:val="28"/>
              </w:rPr>
              <w:t>dari</w:t>
            </w:r>
            <w:proofErr w:type="spellEnd"/>
            <w:r w:rsidR="00095AAA">
              <w:rPr>
                <w:rFonts w:ascii="Times New Roman" w:hAnsi="Times New Roman" w:cs="Times New Roman"/>
                <w:sz w:val="28"/>
                <w:szCs w:val="28"/>
              </w:rPr>
              <w:t xml:space="preserve"> 5.g</w:t>
            </w:r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(x)=…</w:t>
            </w:r>
          </w:p>
        </w:tc>
      </w:tr>
      <w:tr w:rsidR="004F1BF9" w14:paraId="2085EEED" w14:textId="77777777" w:rsidTr="002A5576">
        <w:tc>
          <w:tcPr>
            <w:tcW w:w="484" w:type="dxa"/>
          </w:tcPr>
          <w:p w14:paraId="12B3E848" w14:textId="77777777" w:rsidR="004F1BF9" w:rsidRDefault="004F1BF9" w:rsidP="004F1BF9">
            <w:pPr>
              <w:pStyle w:val="ListParagraph"/>
              <w:ind w:left="360"/>
            </w:pPr>
          </w:p>
        </w:tc>
        <w:tc>
          <w:tcPr>
            <w:tcW w:w="432" w:type="dxa"/>
          </w:tcPr>
          <w:p w14:paraId="1AE2DBAA" w14:textId="35E57B97" w:rsidR="004F1BF9" w:rsidRDefault="004F1BF9" w:rsidP="004F1BF9">
            <w:r>
              <w:t>A</w:t>
            </w:r>
          </w:p>
        </w:tc>
        <w:tc>
          <w:tcPr>
            <w:tcW w:w="6474" w:type="dxa"/>
          </w:tcPr>
          <w:p w14:paraId="0C11C381" w14:textId="5A154BD6" w:rsidR="004F1BF9" w:rsidRPr="00936784" w:rsidRDefault="00095AAA" w:rsidP="004F1BF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8x+3</w:t>
            </w:r>
          </w:p>
        </w:tc>
      </w:tr>
      <w:tr w:rsidR="004F1BF9" w14:paraId="584BB8DC" w14:textId="77777777" w:rsidTr="002A5576">
        <w:tc>
          <w:tcPr>
            <w:tcW w:w="484" w:type="dxa"/>
          </w:tcPr>
          <w:p w14:paraId="537E2543" w14:textId="77777777" w:rsidR="004F1BF9" w:rsidRDefault="004F1BF9" w:rsidP="004F1BF9">
            <w:pPr>
              <w:pStyle w:val="ListParagraph"/>
              <w:ind w:left="360"/>
            </w:pPr>
          </w:p>
        </w:tc>
        <w:tc>
          <w:tcPr>
            <w:tcW w:w="432" w:type="dxa"/>
          </w:tcPr>
          <w:p w14:paraId="29686BE2" w14:textId="3FC32EDD" w:rsidR="004F1BF9" w:rsidRDefault="004F1BF9" w:rsidP="004F1BF9">
            <w:r>
              <w:t>B</w:t>
            </w:r>
          </w:p>
        </w:tc>
        <w:tc>
          <w:tcPr>
            <w:tcW w:w="6474" w:type="dxa"/>
          </w:tcPr>
          <w:p w14:paraId="25FF9033" w14:textId="71A44642" w:rsidR="004F1BF9" w:rsidRPr="00936784" w:rsidRDefault="00095AAA" w:rsidP="004F1BF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8x-3</w:t>
            </w:r>
          </w:p>
        </w:tc>
      </w:tr>
      <w:tr w:rsidR="004F1BF9" w14:paraId="6DEE26C7" w14:textId="77777777" w:rsidTr="002A5576">
        <w:tc>
          <w:tcPr>
            <w:tcW w:w="484" w:type="dxa"/>
          </w:tcPr>
          <w:p w14:paraId="7415CD9A" w14:textId="77777777" w:rsidR="004F1BF9" w:rsidRDefault="004F1BF9" w:rsidP="004F1BF9">
            <w:pPr>
              <w:pStyle w:val="ListParagraph"/>
              <w:ind w:left="360"/>
            </w:pPr>
          </w:p>
        </w:tc>
        <w:tc>
          <w:tcPr>
            <w:tcW w:w="432" w:type="dxa"/>
          </w:tcPr>
          <w:p w14:paraId="037D7D57" w14:textId="3DE9BA6A" w:rsidR="004F1BF9" w:rsidRDefault="004F1BF9" w:rsidP="004F1BF9">
            <w:r>
              <w:t>C</w:t>
            </w:r>
          </w:p>
        </w:tc>
        <w:tc>
          <w:tcPr>
            <w:tcW w:w="6474" w:type="dxa"/>
          </w:tcPr>
          <w:p w14:paraId="003E37C5" w14:textId="6C7731AB" w:rsidR="004F1BF9" w:rsidRPr="00936784" w:rsidRDefault="00095AAA" w:rsidP="004F1BF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15x+40</w:t>
            </w:r>
          </w:p>
        </w:tc>
      </w:tr>
      <w:tr w:rsidR="004F1BF9" w14:paraId="20DB8749" w14:textId="77777777" w:rsidTr="002A5576">
        <w:tc>
          <w:tcPr>
            <w:tcW w:w="484" w:type="dxa"/>
          </w:tcPr>
          <w:p w14:paraId="3CE39FE8" w14:textId="77777777" w:rsidR="004F1BF9" w:rsidRDefault="004F1BF9" w:rsidP="004F1BF9">
            <w:pPr>
              <w:pStyle w:val="ListParagraph"/>
              <w:ind w:left="360"/>
            </w:pPr>
          </w:p>
        </w:tc>
        <w:tc>
          <w:tcPr>
            <w:tcW w:w="432" w:type="dxa"/>
          </w:tcPr>
          <w:p w14:paraId="037A6D6A" w14:textId="4AA13E16" w:rsidR="004F1BF9" w:rsidRDefault="004F1BF9" w:rsidP="004F1BF9">
            <w:r>
              <w:t>D</w:t>
            </w:r>
          </w:p>
        </w:tc>
        <w:tc>
          <w:tcPr>
            <w:tcW w:w="6474" w:type="dxa"/>
          </w:tcPr>
          <w:p w14:paraId="0AC41EBA" w14:textId="3A5F0C85" w:rsidR="004F1BF9" w:rsidRPr="00936784" w:rsidRDefault="00095AAA" w:rsidP="004F1BF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15x-40</w:t>
            </w:r>
          </w:p>
        </w:tc>
      </w:tr>
      <w:tr w:rsidR="004F1BF9" w14:paraId="63F012FC" w14:textId="77777777" w:rsidTr="002A5576">
        <w:tc>
          <w:tcPr>
            <w:tcW w:w="484" w:type="dxa"/>
          </w:tcPr>
          <w:p w14:paraId="3C1CDF0A" w14:textId="77777777" w:rsidR="004F1BF9" w:rsidRDefault="004F1BF9" w:rsidP="004F1BF9">
            <w:pPr>
              <w:pStyle w:val="ListParagraph"/>
              <w:ind w:left="360"/>
            </w:pPr>
          </w:p>
        </w:tc>
        <w:tc>
          <w:tcPr>
            <w:tcW w:w="432" w:type="dxa"/>
          </w:tcPr>
          <w:p w14:paraId="3AA55C66" w14:textId="26D7BA12" w:rsidR="004F1BF9" w:rsidRDefault="004F1BF9" w:rsidP="004F1BF9">
            <w:r>
              <w:t>E</w:t>
            </w:r>
          </w:p>
        </w:tc>
        <w:tc>
          <w:tcPr>
            <w:tcW w:w="6474" w:type="dxa"/>
          </w:tcPr>
          <w:p w14:paraId="74D67FC1" w14:textId="5BDAE5D8" w:rsidR="004F1BF9" w:rsidRPr="00936784" w:rsidRDefault="00095AAA" w:rsidP="004F1BF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3x-3</w:t>
            </w:r>
          </w:p>
        </w:tc>
      </w:tr>
      <w:tr w:rsidR="00A56D95" w14:paraId="4B7158D4" w14:textId="77777777" w:rsidTr="0008048B">
        <w:tc>
          <w:tcPr>
            <w:tcW w:w="484" w:type="dxa"/>
          </w:tcPr>
          <w:p w14:paraId="285A093D" w14:textId="77777777" w:rsidR="00A56D95" w:rsidRDefault="00A56D95" w:rsidP="00A56D95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6906" w:type="dxa"/>
            <w:gridSpan w:val="2"/>
          </w:tcPr>
          <w:p w14:paraId="10489463" w14:textId="22F118B3" w:rsidR="00A56D95" w:rsidRPr="00936784" w:rsidRDefault="00A56D95" w:rsidP="00A56D95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proofErr w:type="spellStart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Diketahui</w:t>
            </w:r>
            <w:proofErr w:type="spellEnd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3678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64D597B" wp14:editId="306E7DFB">
                  <wp:extent cx="2471756" cy="223839"/>
                  <wp:effectExtent l="0" t="0" r="5080" b="508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17.1.pn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1756" cy="223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36784">
              <w:rPr>
                <w:rFonts w:ascii="Times New Roman" w:hAnsi="Times New Roman" w:cs="Times New Roman"/>
                <w:sz w:val="28"/>
                <w:szCs w:val="28"/>
              </w:rPr>
              <w:t xml:space="preserve"> Nilai </w:t>
            </w:r>
            <w:proofErr w:type="spellStart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dari</w:t>
            </w:r>
            <w:proofErr w:type="spellEnd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f+</w:t>
            </w:r>
            <w:proofErr w:type="gramStart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proofErr w:type="spellEnd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)(</w:t>
            </w:r>
            <w:proofErr w:type="gramEnd"/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5)=…</w:t>
            </w:r>
          </w:p>
        </w:tc>
      </w:tr>
      <w:tr w:rsidR="004F1BF9" w14:paraId="39EEE0A7" w14:textId="77777777" w:rsidTr="002A5576">
        <w:tc>
          <w:tcPr>
            <w:tcW w:w="484" w:type="dxa"/>
          </w:tcPr>
          <w:p w14:paraId="72D5456F" w14:textId="77777777" w:rsidR="004F1BF9" w:rsidRDefault="004F1BF9" w:rsidP="004F1BF9">
            <w:pPr>
              <w:pStyle w:val="ListParagraph"/>
              <w:ind w:left="360"/>
            </w:pPr>
          </w:p>
        </w:tc>
        <w:tc>
          <w:tcPr>
            <w:tcW w:w="432" w:type="dxa"/>
          </w:tcPr>
          <w:p w14:paraId="7AD5A330" w14:textId="50E21D6B" w:rsidR="004F1BF9" w:rsidRDefault="004F1BF9" w:rsidP="004F1BF9">
            <w:r>
              <w:t>A</w:t>
            </w:r>
          </w:p>
        </w:tc>
        <w:tc>
          <w:tcPr>
            <w:tcW w:w="6474" w:type="dxa"/>
          </w:tcPr>
          <w:p w14:paraId="70E26FFB" w14:textId="0697427B" w:rsidR="004F1BF9" w:rsidRPr="00936784" w:rsidRDefault="004F1BF9" w:rsidP="004F1BF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167</w:t>
            </w:r>
          </w:p>
        </w:tc>
      </w:tr>
      <w:tr w:rsidR="004F1BF9" w14:paraId="3D675071" w14:textId="77777777" w:rsidTr="002A5576">
        <w:tc>
          <w:tcPr>
            <w:tcW w:w="484" w:type="dxa"/>
          </w:tcPr>
          <w:p w14:paraId="7F28FBDD" w14:textId="77777777" w:rsidR="004F1BF9" w:rsidRDefault="004F1BF9" w:rsidP="004F1BF9">
            <w:pPr>
              <w:pStyle w:val="ListParagraph"/>
              <w:ind w:left="360"/>
            </w:pPr>
          </w:p>
        </w:tc>
        <w:tc>
          <w:tcPr>
            <w:tcW w:w="432" w:type="dxa"/>
          </w:tcPr>
          <w:p w14:paraId="62533A9B" w14:textId="0D8F7D66" w:rsidR="004F1BF9" w:rsidRDefault="004F1BF9" w:rsidP="004F1BF9">
            <w:r>
              <w:t>B</w:t>
            </w:r>
          </w:p>
        </w:tc>
        <w:tc>
          <w:tcPr>
            <w:tcW w:w="6474" w:type="dxa"/>
          </w:tcPr>
          <w:p w14:paraId="2DFC26C0" w14:textId="73DE2CCA" w:rsidR="004F1BF9" w:rsidRPr="00936784" w:rsidRDefault="004F1BF9" w:rsidP="004F1BF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157</w:t>
            </w:r>
          </w:p>
        </w:tc>
      </w:tr>
      <w:tr w:rsidR="004F1BF9" w14:paraId="1FC409B6" w14:textId="77777777" w:rsidTr="002A5576">
        <w:tc>
          <w:tcPr>
            <w:tcW w:w="484" w:type="dxa"/>
          </w:tcPr>
          <w:p w14:paraId="784D681C" w14:textId="77777777" w:rsidR="004F1BF9" w:rsidRDefault="004F1BF9" w:rsidP="004F1BF9">
            <w:pPr>
              <w:pStyle w:val="ListParagraph"/>
              <w:ind w:left="360"/>
            </w:pPr>
          </w:p>
        </w:tc>
        <w:tc>
          <w:tcPr>
            <w:tcW w:w="432" w:type="dxa"/>
          </w:tcPr>
          <w:p w14:paraId="4C9FF26E" w14:textId="54CA5844" w:rsidR="004F1BF9" w:rsidRDefault="004F1BF9" w:rsidP="004F1BF9">
            <w:r>
              <w:t>C</w:t>
            </w:r>
          </w:p>
        </w:tc>
        <w:tc>
          <w:tcPr>
            <w:tcW w:w="6474" w:type="dxa"/>
          </w:tcPr>
          <w:p w14:paraId="2F245455" w14:textId="2D6945DC" w:rsidR="004F1BF9" w:rsidRPr="00936784" w:rsidRDefault="004F1BF9" w:rsidP="004F1BF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147</w:t>
            </w:r>
          </w:p>
        </w:tc>
      </w:tr>
      <w:tr w:rsidR="004F1BF9" w14:paraId="599E6A51" w14:textId="77777777" w:rsidTr="002A5576">
        <w:tc>
          <w:tcPr>
            <w:tcW w:w="484" w:type="dxa"/>
          </w:tcPr>
          <w:p w14:paraId="262FA5D3" w14:textId="77777777" w:rsidR="004F1BF9" w:rsidRDefault="004F1BF9" w:rsidP="004F1BF9">
            <w:pPr>
              <w:pStyle w:val="ListParagraph"/>
              <w:ind w:left="360"/>
            </w:pPr>
          </w:p>
        </w:tc>
        <w:tc>
          <w:tcPr>
            <w:tcW w:w="432" w:type="dxa"/>
          </w:tcPr>
          <w:p w14:paraId="0CF962FA" w14:textId="71A91AF7" w:rsidR="004F1BF9" w:rsidRDefault="004F1BF9" w:rsidP="004F1BF9">
            <w:r>
              <w:t>D</w:t>
            </w:r>
          </w:p>
        </w:tc>
        <w:tc>
          <w:tcPr>
            <w:tcW w:w="6474" w:type="dxa"/>
          </w:tcPr>
          <w:p w14:paraId="5656C3B2" w14:textId="3AA9C1CB" w:rsidR="004F1BF9" w:rsidRPr="00936784" w:rsidRDefault="004F1BF9" w:rsidP="004F1BF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137</w:t>
            </w:r>
          </w:p>
        </w:tc>
      </w:tr>
      <w:tr w:rsidR="004F1BF9" w14:paraId="6DCA8DCC" w14:textId="77777777" w:rsidTr="002A5576">
        <w:tc>
          <w:tcPr>
            <w:tcW w:w="484" w:type="dxa"/>
          </w:tcPr>
          <w:p w14:paraId="5002FEEE" w14:textId="77777777" w:rsidR="004F1BF9" w:rsidRDefault="004F1BF9" w:rsidP="004F1BF9">
            <w:pPr>
              <w:pStyle w:val="ListParagraph"/>
              <w:ind w:left="360"/>
            </w:pPr>
          </w:p>
        </w:tc>
        <w:tc>
          <w:tcPr>
            <w:tcW w:w="432" w:type="dxa"/>
          </w:tcPr>
          <w:p w14:paraId="1DFAC68E" w14:textId="7F7C7601" w:rsidR="004F1BF9" w:rsidRDefault="004F1BF9" w:rsidP="004F1BF9">
            <w:r>
              <w:t>E</w:t>
            </w:r>
          </w:p>
        </w:tc>
        <w:tc>
          <w:tcPr>
            <w:tcW w:w="6474" w:type="dxa"/>
          </w:tcPr>
          <w:p w14:paraId="38A0041D" w14:textId="1D7C5D6B" w:rsidR="004F1BF9" w:rsidRPr="00936784" w:rsidRDefault="004F1BF9" w:rsidP="004F1BF9">
            <w:pPr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936784">
              <w:rPr>
                <w:rFonts w:ascii="Times New Roman" w:hAnsi="Times New Roman" w:cs="Times New Roman"/>
                <w:sz w:val="28"/>
                <w:szCs w:val="28"/>
              </w:rPr>
              <w:t>127</w:t>
            </w:r>
          </w:p>
        </w:tc>
      </w:tr>
    </w:tbl>
    <w:p w14:paraId="649678F1" w14:textId="406237E2" w:rsidR="008D0700" w:rsidRDefault="008D0700"/>
    <w:sectPr w:rsidR="008D070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9706C"/>
    <w:multiLevelType w:val="hybridMultilevel"/>
    <w:tmpl w:val="3B463EF2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D3238C"/>
    <w:multiLevelType w:val="hybridMultilevel"/>
    <w:tmpl w:val="AD1EDD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5F6BD0"/>
    <w:multiLevelType w:val="hybridMultilevel"/>
    <w:tmpl w:val="BC78D37C"/>
    <w:lvl w:ilvl="0" w:tplc="A09E588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Blog" w:val="1"/>
  </w:docVars>
  <w:rsids>
    <w:rsidRoot w:val="00243EAF"/>
    <w:rsid w:val="000043D4"/>
    <w:rsid w:val="000107E7"/>
    <w:rsid w:val="00017FA0"/>
    <w:rsid w:val="000218BA"/>
    <w:rsid w:val="00023C74"/>
    <w:rsid w:val="00025EE2"/>
    <w:rsid w:val="00027263"/>
    <w:rsid w:val="00044307"/>
    <w:rsid w:val="000532D7"/>
    <w:rsid w:val="00056628"/>
    <w:rsid w:val="00065338"/>
    <w:rsid w:val="000669F8"/>
    <w:rsid w:val="00095AAA"/>
    <w:rsid w:val="00097252"/>
    <w:rsid w:val="000A4FDD"/>
    <w:rsid w:val="000B5203"/>
    <w:rsid w:val="000C03E6"/>
    <w:rsid w:val="000C2478"/>
    <w:rsid w:val="000C292B"/>
    <w:rsid w:val="000C5BB8"/>
    <w:rsid w:val="000E4110"/>
    <w:rsid w:val="0010590F"/>
    <w:rsid w:val="001070A5"/>
    <w:rsid w:val="00111DDA"/>
    <w:rsid w:val="001267E4"/>
    <w:rsid w:val="00143DC4"/>
    <w:rsid w:val="00156C72"/>
    <w:rsid w:val="00164A23"/>
    <w:rsid w:val="00181F6C"/>
    <w:rsid w:val="00190592"/>
    <w:rsid w:val="00191477"/>
    <w:rsid w:val="001A04A1"/>
    <w:rsid w:val="001A1DDD"/>
    <w:rsid w:val="001A26DE"/>
    <w:rsid w:val="001B5F8F"/>
    <w:rsid w:val="001B607C"/>
    <w:rsid w:val="001D66DD"/>
    <w:rsid w:val="001D7EA3"/>
    <w:rsid w:val="001E4042"/>
    <w:rsid w:val="001F59CA"/>
    <w:rsid w:val="002046CA"/>
    <w:rsid w:val="002169BB"/>
    <w:rsid w:val="00217260"/>
    <w:rsid w:val="00223CAD"/>
    <w:rsid w:val="00234BAE"/>
    <w:rsid w:val="0023566F"/>
    <w:rsid w:val="00235E59"/>
    <w:rsid w:val="00243EAF"/>
    <w:rsid w:val="0026167F"/>
    <w:rsid w:val="00262B5A"/>
    <w:rsid w:val="00271BEA"/>
    <w:rsid w:val="002878CC"/>
    <w:rsid w:val="002A5576"/>
    <w:rsid w:val="002B66F4"/>
    <w:rsid w:val="002B68EE"/>
    <w:rsid w:val="002B6BD6"/>
    <w:rsid w:val="002D415B"/>
    <w:rsid w:val="002E21D6"/>
    <w:rsid w:val="002E5331"/>
    <w:rsid w:val="00301ACD"/>
    <w:rsid w:val="00302DD9"/>
    <w:rsid w:val="003100D8"/>
    <w:rsid w:val="00312086"/>
    <w:rsid w:val="00313612"/>
    <w:rsid w:val="00320B87"/>
    <w:rsid w:val="003234DC"/>
    <w:rsid w:val="00323FDE"/>
    <w:rsid w:val="00326007"/>
    <w:rsid w:val="00326B4E"/>
    <w:rsid w:val="00330557"/>
    <w:rsid w:val="003309A5"/>
    <w:rsid w:val="00331985"/>
    <w:rsid w:val="00347604"/>
    <w:rsid w:val="003500E7"/>
    <w:rsid w:val="00352756"/>
    <w:rsid w:val="003561DB"/>
    <w:rsid w:val="00377F2C"/>
    <w:rsid w:val="00391EF4"/>
    <w:rsid w:val="003C3388"/>
    <w:rsid w:val="003C70E1"/>
    <w:rsid w:val="003D1985"/>
    <w:rsid w:val="003D30B2"/>
    <w:rsid w:val="003E3E26"/>
    <w:rsid w:val="003F019E"/>
    <w:rsid w:val="003F2741"/>
    <w:rsid w:val="003F3D8A"/>
    <w:rsid w:val="003F788E"/>
    <w:rsid w:val="004000B3"/>
    <w:rsid w:val="00410D71"/>
    <w:rsid w:val="00414849"/>
    <w:rsid w:val="00415751"/>
    <w:rsid w:val="0041714A"/>
    <w:rsid w:val="0043211B"/>
    <w:rsid w:val="00432353"/>
    <w:rsid w:val="004672C1"/>
    <w:rsid w:val="00467A48"/>
    <w:rsid w:val="004730D5"/>
    <w:rsid w:val="00486215"/>
    <w:rsid w:val="0048743F"/>
    <w:rsid w:val="00497B30"/>
    <w:rsid w:val="004A5A17"/>
    <w:rsid w:val="004B0C20"/>
    <w:rsid w:val="004B7C31"/>
    <w:rsid w:val="004C213A"/>
    <w:rsid w:val="004C5085"/>
    <w:rsid w:val="004C5889"/>
    <w:rsid w:val="004D5CE4"/>
    <w:rsid w:val="004D5FA7"/>
    <w:rsid w:val="004E1691"/>
    <w:rsid w:val="004E2DE6"/>
    <w:rsid w:val="004F1BF9"/>
    <w:rsid w:val="004F2DF0"/>
    <w:rsid w:val="005007E3"/>
    <w:rsid w:val="005128BD"/>
    <w:rsid w:val="00516997"/>
    <w:rsid w:val="00525A20"/>
    <w:rsid w:val="005331E4"/>
    <w:rsid w:val="005368A8"/>
    <w:rsid w:val="00552F2F"/>
    <w:rsid w:val="005545F9"/>
    <w:rsid w:val="00574285"/>
    <w:rsid w:val="005A3E30"/>
    <w:rsid w:val="005A79B7"/>
    <w:rsid w:val="005B10FD"/>
    <w:rsid w:val="005B26CF"/>
    <w:rsid w:val="005B3E71"/>
    <w:rsid w:val="005B77FA"/>
    <w:rsid w:val="005C754C"/>
    <w:rsid w:val="005D3903"/>
    <w:rsid w:val="005D45A0"/>
    <w:rsid w:val="005E11FA"/>
    <w:rsid w:val="005E209D"/>
    <w:rsid w:val="006056BF"/>
    <w:rsid w:val="006060A6"/>
    <w:rsid w:val="00606491"/>
    <w:rsid w:val="00614327"/>
    <w:rsid w:val="00617101"/>
    <w:rsid w:val="00623085"/>
    <w:rsid w:val="00624EE2"/>
    <w:rsid w:val="00625217"/>
    <w:rsid w:val="00633106"/>
    <w:rsid w:val="00636534"/>
    <w:rsid w:val="006377F2"/>
    <w:rsid w:val="00661420"/>
    <w:rsid w:val="00673786"/>
    <w:rsid w:val="00683D27"/>
    <w:rsid w:val="006911E9"/>
    <w:rsid w:val="006A0DF1"/>
    <w:rsid w:val="006C27F9"/>
    <w:rsid w:val="006C3665"/>
    <w:rsid w:val="006C630C"/>
    <w:rsid w:val="006C7A7D"/>
    <w:rsid w:val="006D2270"/>
    <w:rsid w:val="006E7854"/>
    <w:rsid w:val="006F7C12"/>
    <w:rsid w:val="007022F4"/>
    <w:rsid w:val="0070656A"/>
    <w:rsid w:val="00711021"/>
    <w:rsid w:val="007129CA"/>
    <w:rsid w:val="00714A3C"/>
    <w:rsid w:val="0071581D"/>
    <w:rsid w:val="0072421D"/>
    <w:rsid w:val="007247AB"/>
    <w:rsid w:val="00734B52"/>
    <w:rsid w:val="00736C49"/>
    <w:rsid w:val="0073738D"/>
    <w:rsid w:val="0074177C"/>
    <w:rsid w:val="007501ED"/>
    <w:rsid w:val="007506DC"/>
    <w:rsid w:val="00753287"/>
    <w:rsid w:val="00757DA1"/>
    <w:rsid w:val="00761AF3"/>
    <w:rsid w:val="00770CEC"/>
    <w:rsid w:val="00777DA2"/>
    <w:rsid w:val="007A1EBB"/>
    <w:rsid w:val="007C2E25"/>
    <w:rsid w:val="007D1FD1"/>
    <w:rsid w:val="007D4B41"/>
    <w:rsid w:val="008124EE"/>
    <w:rsid w:val="008148E9"/>
    <w:rsid w:val="00816973"/>
    <w:rsid w:val="00864771"/>
    <w:rsid w:val="00867867"/>
    <w:rsid w:val="008745B4"/>
    <w:rsid w:val="00886123"/>
    <w:rsid w:val="00892C13"/>
    <w:rsid w:val="008C6B6C"/>
    <w:rsid w:val="008D0700"/>
    <w:rsid w:val="008E2CE6"/>
    <w:rsid w:val="008F1B83"/>
    <w:rsid w:val="00900943"/>
    <w:rsid w:val="0091431C"/>
    <w:rsid w:val="00924A4A"/>
    <w:rsid w:val="00925701"/>
    <w:rsid w:val="00932971"/>
    <w:rsid w:val="00944E66"/>
    <w:rsid w:val="0094621E"/>
    <w:rsid w:val="00950711"/>
    <w:rsid w:val="00953EFC"/>
    <w:rsid w:val="0097008A"/>
    <w:rsid w:val="00970545"/>
    <w:rsid w:val="00972041"/>
    <w:rsid w:val="00972D1E"/>
    <w:rsid w:val="00980A8B"/>
    <w:rsid w:val="00981877"/>
    <w:rsid w:val="00983C74"/>
    <w:rsid w:val="009A19B8"/>
    <w:rsid w:val="009A2212"/>
    <w:rsid w:val="009B7657"/>
    <w:rsid w:val="009C0BBA"/>
    <w:rsid w:val="009D4D35"/>
    <w:rsid w:val="009D777A"/>
    <w:rsid w:val="009E1115"/>
    <w:rsid w:val="009F127C"/>
    <w:rsid w:val="009F2C32"/>
    <w:rsid w:val="00A01BB8"/>
    <w:rsid w:val="00A10886"/>
    <w:rsid w:val="00A12567"/>
    <w:rsid w:val="00A130D2"/>
    <w:rsid w:val="00A24048"/>
    <w:rsid w:val="00A26018"/>
    <w:rsid w:val="00A26AAA"/>
    <w:rsid w:val="00A30C88"/>
    <w:rsid w:val="00A34298"/>
    <w:rsid w:val="00A37DB1"/>
    <w:rsid w:val="00A406D5"/>
    <w:rsid w:val="00A4126B"/>
    <w:rsid w:val="00A47F6B"/>
    <w:rsid w:val="00A523C5"/>
    <w:rsid w:val="00A56A00"/>
    <w:rsid w:val="00A56CF3"/>
    <w:rsid w:val="00A56D95"/>
    <w:rsid w:val="00A669E2"/>
    <w:rsid w:val="00A82B97"/>
    <w:rsid w:val="00A86BD5"/>
    <w:rsid w:val="00A939B0"/>
    <w:rsid w:val="00AB0354"/>
    <w:rsid w:val="00AB3144"/>
    <w:rsid w:val="00AB5A8D"/>
    <w:rsid w:val="00AB700E"/>
    <w:rsid w:val="00AC3F91"/>
    <w:rsid w:val="00AC6935"/>
    <w:rsid w:val="00AD2E06"/>
    <w:rsid w:val="00AE4B79"/>
    <w:rsid w:val="00AE6A0E"/>
    <w:rsid w:val="00AF2453"/>
    <w:rsid w:val="00AF51BA"/>
    <w:rsid w:val="00AF668A"/>
    <w:rsid w:val="00B04666"/>
    <w:rsid w:val="00B11676"/>
    <w:rsid w:val="00B30CF7"/>
    <w:rsid w:val="00B3538E"/>
    <w:rsid w:val="00B53D82"/>
    <w:rsid w:val="00B70EF6"/>
    <w:rsid w:val="00B80D63"/>
    <w:rsid w:val="00B905B2"/>
    <w:rsid w:val="00B9068A"/>
    <w:rsid w:val="00BA0EF2"/>
    <w:rsid w:val="00BA34B1"/>
    <w:rsid w:val="00BC11BF"/>
    <w:rsid w:val="00BC4126"/>
    <w:rsid w:val="00BD62F9"/>
    <w:rsid w:val="00BD66AD"/>
    <w:rsid w:val="00BE2CEE"/>
    <w:rsid w:val="00BE68BF"/>
    <w:rsid w:val="00BE7ECB"/>
    <w:rsid w:val="00BF51FB"/>
    <w:rsid w:val="00C11935"/>
    <w:rsid w:val="00C17EBB"/>
    <w:rsid w:val="00C17F1B"/>
    <w:rsid w:val="00C23988"/>
    <w:rsid w:val="00C33384"/>
    <w:rsid w:val="00C40837"/>
    <w:rsid w:val="00C4384A"/>
    <w:rsid w:val="00C43B28"/>
    <w:rsid w:val="00C51437"/>
    <w:rsid w:val="00C542FF"/>
    <w:rsid w:val="00C54AE6"/>
    <w:rsid w:val="00C56237"/>
    <w:rsid w:val="00CA2D4B"/>
    <w:rsid w:val="00CA4478"/>
    <w:rsid w:val="00CB34D7"/>
    <w:rsid w:val="00CC3FA6"/>
    <w:rsid w:val="00CE3C48"/>
    <w:rsid w:val="00CE7C94"/>
    <w:rsid w:val="00CF1916"/>
    <w:rsid w:val="00D111BC"/>
    <w:rsid w:val="00D22772"/>
    <w:rsid w:val="00D30D11"/>
    <w:rsid w:val="00D43526"/>
    <w:rsid w:val="00D44033"/>
    <w:rsid w:val="00D6033F"/>
    <w:rsid w:val="00D64C1F"/>
    <w:rsid w:val="00D64E86"/>
    <w:rsid w:val="00D85037"/>
    <w:rsid w:val="00DA3C67"/>
    <w:rsid w:val="00DB1444"/>
    <w:rsid w:val="00DC1E55"/>
    <w:rsid w:val="00DC2030"/>
    <w:rsid w:val="00DC2FB8"/>
    <w:rsid w:val="00DC64C7"/>
    <w:rsid w:val="00DD2B2F"/>
    <w:rsid w:val="00DD79F8"/>
    <w:rsid w:val="00DE0799"/>
    <w:rsid w:val="00E12D9B"/>
    <w:rsid w:val="00E1710E"/>
    <w:rsid w:val="00E26AA1"/>
    <w:rsid w:val="00E31673"/>
    <w:rsid w:val="00E678D4"/>
    <w:rsid w:val="00E71425"/>
    <w:rsid w:val="00E72079"/>
    <w:rsid w:val="00E80DD7"/>
    <w:rsid w:val="00E82EE8"/>
    <w:rsid w:val="00E954DD"/>
    <w:rsid w:val="00EC034F"/>
    <w:rsid w:val="00EC2696"/>
    <w:rsid w:val="00EE00FA"/>
    <w:rsid w:val="00EE5799"/>
    <w:rsid w:val="00EF51BC"/>
    <w:rsid w:val="00F008F9"/>
    <w:rsid w:val="00F2387C"/>
    <w:rsid w:val="00F36DBB"/>
    <w:rsid w:val="00F41F63"/>
    <w:rsid w:val="00F45886"/>
    <w:rsid w:val="00F54C81"/>
    <w:rsid w:val="00F629AE"/>
    <w:rsid w:val="00F74F32"/>
    <w:rsid w:val="00F932EF"/>
    <w:rsid w:val="00F93BF4"/>
    <w:rsid w:val="00FA28C3"/>
    <w:rsid w:val="00FA5FCF"/>
    <w:rsid w:val="00FA7A4A"/>
    <w:rsid w:val="00FB2705"/>
    <w:rsid w:val="00FB4AF5"/>
    <w:rsid w:val="00FC466D"/>
    <w:rsid w:val="00FD424A"/>
    <w:rsid w:val="00FE57F8"/>
    <w:rsid w:val="00FE664C"/>
    <w:rsid w:val="00FF216F"/>
    <w:rsid w:val="00FF6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A1452"/>
  <w15:docId w15:val="{6248B3B2-94A7-4FCE-BA94-D4DB1C881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2" w:qFormat="1"/>
    <w:lsdException w:name="heading 4" w:semiHidden="1" w:uiPriority="2" w:qFormat="1"/>
    <w:lsdException w:name="heading 5" w:semiHidden="1" w:uiPriority="2" w:qFormat="1"/>
    <w:lsdException w:name="heading 6" w:semiHidden="1" w:uiPriority="2" w:qFormat="1"/>
    <w:lsdException w:name="heading 7" w:semiHidden="1" w:uiPriority="2" w:qFormat="1"/>
    <w:lsdException w:name="heading 8" w:semiHidden="1" w:uiPriority="2" w:qFormat="1"/>
    <w:lsdException w:name="heading 9" w:semiHidden="1" w:uiPriority="2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qFormat="1"/>
    <w:lsdException w:name="toc 2" w:semiHidden="1" w:uiPriority="39" w:qFormat="1"/>
    <w:lsdException w:name="toc 3" w:semiHidden="1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uiPriority="19" w:qFormat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next w:val="Normal"/>
    <w:uiPriority w:val="5"/>
    <w:qFormat/>
    <w:pPr>
      <w:spacing w:before="200" w:after="0"/>
      <w:outlineLvl w:val="0"/>
    </w:pPr>
    <w:rPr>
      <w:rFonts w:asciiTheme="majorHAnsi" w:eastAsiaTheme="majorEastAsia" w:hAnsiTheme="majorHAnsi" w:cstheme="majorBidi"/>
      <w:b/>
      <w:bCs/>
      <w:color w:val="323E4F" w:themeColor="text2" w:themeShade="BF"/>
      <w:sz w:val="30"/>
      <w:szCs w:val="36"/>
    </w:rPr>
  </w:style>
  <w:style w:type="paragraph" w:styleId="Heading2">
    <w:name w:val="heading 2"/>
    <w:basedOn w:val="Normal"/>
    <w:next w:val="Normal"/>
    <w:uiPriority w:val="6"/>
    <w:qFormat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23E4F" w:themeColor="text2" w:themeShade="BF"/>
      <w:sz w:val="26"/>
      <w:szCs w:val="32"/>
    </w:rPr>
  </w:style>
  <w:style w:type="paragraph" w:styleId="Heading3">
    <w:name w:val="heading 3"/>
    <w:basedOn w:val="Normal"/>
    <w:next w:val="Normal"/>
    <w:uiPriority w:val="7"/>
    <w:qFormat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3E4F" w:themeColor="text2" w:themeShade="BF"/>
      <w:szCs w:val="28"/>
    </w:rPr>
  </w:style>
  <w:style w:type="paragraph" w:styleId="Heading4">
    <w:name w:val="heading 4"/>
    <w:basedOn w:val="Normal"/>
    <w:next w:val="Normal"/>
    <w:uiPriority w:val="8"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323E4F" w:themeColor="text2" w:themeShade="BF"/>
      <w:szCs w:val="28"/>
    </w:rPr>
  </w:style>
  <w:style w:type="paragraph" w:styleId="Heading5">
    <w:name w:val="heading 5"/>
    <w:basedOn w:val="Normal"/>
    <w:next w:val="Normal"/>
    <w:uiPriority w:val="9"/>
    <w:qFormat/>
    <w:p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323E4F" w:themeColor="text2" w:themeShade="BF"/>
      <w:szCs w:val="28"/>
    </w:rPr>
  </w:style>
  <w:style w:type="paragraph" w:styleId="Heading6">
    <w:name w:val="heading 6"/>
    <w:basedOn w:val="Normal"/>
    <w:next w:val="Normal"/>
    <w:uiPriority w:val="10"/>
    <w:qFormat/>
    <w:pPr>
      <w:spacing w:before="200" w:after="0"/>
      <w:outlineLvl w:val="5"/>
    </w:pPr>
    <w:rPr>
      <w:rFonts w:asciiTheme="majorHAnsi" w:eastAsiaTheme="majorEastAsia" w:hAnsiTheme="majorHAnsi" w:cstheme="majorBidi"/>
      <w:b/>
      <w:bCs/>
      <w:color w:val="323E4F" w:themeColor="text2" w:themeShade="BF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ublishwithline">
    <w:name w:val="Publish with line"/>
    <w:semiHidden/>
    <w:qFormat/>
    <w:pPr>
      <w:spacing w:after="0"/>
    </w:pPr>
    <w:rPr>
      <w:rFonts w:asciiTheme="majorHAnsi" w:eastAsiaTheme="majorEastAsia" w:hAnsiTheme="majorHAnsi" w:cstheme="majorBidi"/>
      <w:b/>
      <w:bCs/>
      <w:color w:val="262626"/>
      <w:sz w:val="32"/>
      <w:szCs w:val="38"/>
    </w:rPr>
  </w:style>
  <w:style w:type="paragraph" w:customStyle="1" w:styleId="PublishStatus">
    <w:name w:val="Publish Status"/>
    <w:basedOn w:val="Normal"/>
    <w:semiHidden/>
    <w:pPr>
      <w:pBdr>
        <w:top w:val="single" w:sz="8" w:space="1" w:color="E1E1E1"/>
        <w:left w:val="single" w:sz="8" w:space="2" w:color="F0F0F0"/>
        <w:bottom w:val="single" w:sz="8" w:space="1" w:color="E1E1E1"/>
        <w:right w:val="single" w:sz="8" w:space="2" w:color="F0F0F0"/>
      </w:pBdr>
      <w:shd w:val="clear" w:color="auto" w:fill="F0F0F0"/>
      <w:spacing w:before="100" w:after="100"/>
    </w:pPr>
    <w:rPr>
      <w:rFonts w:ascii="Segoe UI" w:hAnsi="Segoe UI"/>
      <w:color w:val="444444"/>
      <w:sz w:val="18"/>
      <w:szCs w:val="26"/>
    </w:rPr>
  </w:style>
  <w:style w:type="paragraph" w:customStyle="1" w:styleId="PublishStatusAccessible">
    <w:name w:val="PublishStatus_Accessible"/>
    <w:basedOn w:val="Normal"/>
    <w:semiHidden/>
    <w:pPr>
      <w:pBdr>
        <w:top w:val="single" w:sz="4" w:space="1" w:color="444444"/>
        <w:left w:val="single" w:sz="4" w:space="4" w:color="444444"/>
        <w:bottom w:val="single" w:sz="4" w:space="1" w:color="444444"/>
        <w:right w:val="single" w:sz="4" w:space="4" w:color="444444"/>
      </w:pBdr>
      <w:spacing w:before="100" w:after="100"/>
    </w:pPr>
    <w:rPr>
      <w:sz w:val="18"/>
      <w:szCs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ccount">
    <w:name w:val="Account"/>
    <w:semiHidden/>
    <w:pPr>
      <w:tabs>
        <w:tab w:val="left" w:pos="72"/>
        <w:tab w:val="left" w:pos="1267"/>
      </w:tabs>
      <w:spacing w:after="0"/>
    </w:pPr>
    <w:rPr>
      <w:rFonts w:ascii="Segoe UI" w:eastAsia="Segoe UI" w:hAnsi="Segoe UI" w:cs="Segoe UI"/>
      <w:color w:val="666666"/>
      <w:sz w:val="18"/>
      <w:szCs w:val="24"/>
    </w:rPr>
  </w:style>
  <w:style w:type="paragraph" w:customStyle="1" w:styleId="Categories">
    <w:name w:val="Categories"/>
    <w:basedOn w:val="Account"/>
    <w:semiHidden/>
  </w:style>
  <w:style w:type="paragraph" w:styleId="ListParagraph">
    <w:name w:val="List Paragraph"/>
    <w:basedOn w:val="Normal"/>
    <w:uiPriority w:val="34"/>
    <w:qFormat/>
    <w:rsid w:val="0059004B"/>
    <w:pPr>
      <w:ind w:left="720"/>
      <w:contextualSpacing/>
    </w:pPr>
  </w:style>
  <w:style w:type="paragraph" w:customStyle="1" w:styleId="PadderBetweenTitleandProperties">
    <w:name w:val="Padder Between Title and Properties"/>
    <w:basedOn w:val="Normal"/>
    <w:semiHidden/>
    <w:pPr>
      <w:spacing w:after="20"/>
    </w:pPr>
    <w:rPr>
      <w:sz w:val="2"/>
      <w:szCs w:val="2"/>
    </w:rPr>
  </w:style>
  <w:style w:type="paragraph" w:customStyle="1" w:styleId="PadderBetweenControlandBody">
    <w:name w:val="Padder Between Control and Body"/>
    <w:basedOn w:val="Normal"/>
    <w:next w:val="Normal"/>
    <w:semiHidden/>
    <w:pPr>
      <w:spacing w:after="120"/>
    </w:pPr>
    <w:rPr>
      <w:sz w:val="2"/>
      <w:szCs w:val="2"/>
    </w:rPr>
  </w:style>
  <w:style w:type="character" w:styleId="Emphasis">
    <w:name w:val="Emphasis"/>
    <w:basedOn w:val="DefaultParagraphFont"/>
    <w:uiPriority w:val="22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underline">
    <w:name w:val="underline"/>
    <w:semiHidden/>
    <w:pPr>
      <w:pBdr>
        <w:bottom w:val="single" w:sz="8" w:space="2" w:color="C6C6C6"/>
      </w:pBdr>
      <w:spacing w:after="0"/>
    </w:pPr>
    <w:rPr>
      <w:sz w:val="2"/>
      <w:szCs w:val="2"/>
    </w:rPr>
  </w:style>
  <w:style w:type="paragraph" w:styleId="Quote">
    <w:name w:val="Quote"/>
    <w:basedOn w:val="Normal"/>
    <w:next w:val="Normal"/>
    <w:uiPriority w:val="1"/>
    <w:qFormat/>
    <w:pPr>
      <w:ind w:left="720" w:right="720"/>
    </w:pPr>
    <w:rPr>
      <w:color w:val="000000" w:themeColor="text1"/>
    </w:rPr>
  </w:style>
  <w:style w:type="paragraph" w:styleId="NormalWeb">
    <w:name w:val="Normal (Web)"/>
    <w:basedOn w:val="Normal"/>
    <w:uiPriority w:val="99"/>
    <w:rsid w:val="001A4199"/>
  </w:style>
  <w:style w:type="table" w:styleId="TableGrid">
    <w:name w:val="Table Grid"/>
    <w:basedOn w:val="TableNormal"/>
    <w:uiPriority w:val="59"/>
    <w:rsid w:val="00243EA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4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37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68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fontTable" Target="fontTable.xml"/><Relationship Id="rId5" Type="http://schemas.openxmlformats.org/officeDocument/2006/relationships/numbering" Target="numbering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8" Type="http://schemas.openxmlformats.org/officeDocument/2006/relationships/webSettings" Target="webSettings.xml"/><Relationship Id="rId51" Type="http://schemas.openxmlformats.org/officeDocument/2006/relationships/image" Target="media/image43.png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glossaryDocument" Target="glossary/document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Blo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95120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00E191-5813-4B13-AA1D-B110A2A4C093}"/>
      </w:docPartPr>
      <w:docPartBody>
        <w:p w:rsidR="00030DAD" w:rsidRDefault="009906BD">
          <w:r w:rsidRPr="00346E4D">
            <w:rPr>
              <w:rStyle w:val="PlaceholderText"/>
            </w:rPr>
            <w:t>[Enter Post Title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DAD"/>
    <w:rsid w:val="0002282F"/>
    <w:rsid w:val="00030DAD"/>
    <w:rsid w:val="000A1C69"/>
    <w:rsid w:val="000B5026"/>
    <w:rsid w:val="000C0D8A"/>
    <w:rsid w:val="00163383"/>
    <w:rsid w:val="00264135"/>
    <w:rsid w:val="00275114"/>
    <w:rsid w:val="003153A4"/>
    <w:rsid w:val="0042548F"/>
    <w:rsid w:val="00426EBE"/>
    <w:rsid w:val="0045353E"/>
    <w:rsid w:val="00501C66"/>
    <w:rsid w:val="00511D45"/>
    <w:rsid w:val="00534F3A"/>
    <w:rsid w:val="005E08AC"/>
    <w:rsid w:val="00675ADB"/>
    <w:rsid w:val="00781378"/>
    <w:rsid w:val="00785F58"/>
    <w:rsid w:val="00791789"/>
    <w:rsid w:val="007B57C1"/>
    <w:rsid w:val="008A7384"/>
    <w:rsid w:val="008B1234"/>
    <w:rsid w:val="0097010D"/>
    <w:rsid w:val="009906BD"/>
    <w:rsid w:val="0099423C"/>
    <w:rsid w:val="00A113BD"/>
    <w:rsid w:val="00AE5FBF"/>
    <w:rsid w:val="00B14546"/>
    <w:rsid w:val="00B7584F"/>
    <w:rsid w:val="00C73353"/>
    <w:rsid w:val="00C96429"/>
    <w:rsid w:val="00D218B3"/>
    <w:rsid w:val="00DE05EE"/>
    <w:rsid w:val="00DF13A9"/>
    <w:rsid w:val="00DF3C91"/>
    <w:rsid w:val="00E152D9"/>
    <w:rsid w:val="00E45ADD"/>
    <w:rsid w:val="00E87D28"/>
    <w:rsid w:val="00F8191C"/>
    <w:rsid w:val="00F823B1"/>
    <w:rsid w:val="00FD0467"/>
    <w:rsid w:val="00FE6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906B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Blog">
  <a:themeElements>
    <a:clrScheme name="Blog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log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lo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hade val="98000"/>
                <a:satMod val="300000"/>
              </a:schemeClr>
            </a:gs>
            <a:gs pos="25000">
              <a:schemeClr val="phClr">
                <a:tint val="37000"/>
                <a:shade val="98000"/>
                <a:satMod val="300000"/>
              </a:schemeClr>
            </a:gs>
            <a:gs pos="100000">
              <a:schemeClr val="phClr">
                <a:tint val="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75000"/>
                <a:satMod val="160000"/>
              </a:schemeClr>
            </a:gs>
            <a:gs pos="62000">
              <a:schemeClr val="phClr">
                <a:satMod val="125000"/>
              </a:schemeClr>
            </a:gs>
            <a:gs pos="100000">
              <a:schemeClr val="phClr">
                <a:tint val="80000"/>
                <a:satMod val="140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45882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/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75000"/>
                <a:satMod val="250000"/>
              </a:schemeClr>
            </a:gs>
            <a:gs pos="20000">
              <a:schemeClr val="phClr">
                <a:shade val="85000"/>
                <a:satMod val="17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0000"/>
                <a:satMod val="145000"/>
              </a:schemeClr>
            </a:gs>
            <a:gs pos="30000">
              <a:schemeClr val="phClr">
                <a:shade val="65000"/>
                <a:satMod val="155000"/>
              </a:schemeClr>
            </a:gs>
            <a:gs pos="100000">
              <a:schemeClr val="phClr">
                <a:tint val="6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Comments xmlns="4873beb7-5857-4685-be1f-d57550cc96cc" xsi:nil="true"/>
    <ApprovalStatus xmlns="4873beb7-5857-4685-be1f-d57550cc96cc">InProgress</ApprovalStatus>
    <MarketSpecific xmlns="4873beb7-5857-4685-be1f-d57550cc96cc">false</MarketSpecific>
    <ThumbnailAssetId xmlns="4873beb7-5857-4685-be1f-d57550cc96cc" xsi:nil="true"/>
    <PrimaryImageGen xmlns="4873beb7-5857-4685-be1f-d57550cc96cc">false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AssetId xmlns="4873beb7-5857-4685-be1f-d57550cc96cc">TP102843594</AssetId>
    <SourceTitle xmlns="4873beb7-5857-4685-be1f-d57550cc96cc" xsi:nil="true"/>
    <OpenTemplate xmlns="4873beb7-5857-4685-be1f-d57550cc96cc">true</OpenTemplate>
    <UALocComments xmlns="4873beb7-5857-4685-be1f-d57550cc96cc" xsi:nil="true"/>
    <TrustLevel xmlns="4873beb7-5857-4685-be1f-d57550cc96cc">1 Microsoft Managed Content</TrustLevel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1552660</Value>
      <Value>1552661</Value>
      <Value>1552770</Value>
    </PublishStatusLookup>
    <LocLastLocAttemptVersionLookup xmlns="4873beb7-5857-4685-be1f-d57550cc96cc">831172</LocLastLocAttemptVersionLookup>
    <CampaignTagsTaxHTField0 xmlns="4873beb7-5857-4685-be1f-d57550cc96cc">
      <Terms xmlns="http://schemas.microsoft.com/office/infopath/2007/PartnerControls"/>
    </CampaignTagsTaxHTField0>
    <IsSearchable xmlns="4873beb7-5857-4685-be1f-d57550cc96cc">true</IsSearchable>
    <MachineTranslated xmlns="4873beb7-5857-4685-be1f-d57550cc96cc">false</MachineTranslated>
    <Providers xmlns="4873beb7-5857-4685-be1f-d57550cc96cc" xsi:nil="true"/>
    <TemplateTemplateType xmlns="4873beb7-5857-4685-be1f-d57550cc96cc">Word Document Template</TemplateTemplateType>
    <Markets xmlns="4873beb7-5857-4685-be1f-d57550cc96cc"/>
    <APDescription xmlns="4873beb7-5857-4685-be1f-d57550cc96cc" xsi:nil="true"/>
    <ClipArtFilename xmlns="4873beb7-5857-4685-be1f-d57550cc96cc" xsi:nil="true"/>
    <APAuthor xmlns="4873beb7-5857-4685-be1f-d57550cc96cc">
      <UserInfo>
        <DisplayName>REDMOND\ncrowell</DisplayName>
        <AccountId>81</AccountId>
        <AccountType/>
      </UserInfo>
    </APAuthor>
    <LocManualTestRequired xmlns="4873beb7-5857-4685-be1f-d57550cc96cc">false</LocManualTestRequired>
    <EditorialStatus xmlns="4873beb7-5857-4685-be1f-d57550cc96cc">Complete</EditorialStatus>
    <PublishTargets xmlns="4873beb7-5857-4685-be1f-d57550cc96cc">OfficeOnlineVNext</PublishTargets>
    <ScenarioTagsTaxHTField0 xmlns="4873beb7-5857-4685-be1f-d57550cc96cc">
      <Terms xmlns="http://schemas.microsoft.com/office/infopath/2007/PartnerControls"/>
    </ScenarioTagsTaxHTField0>
    <OriginalRelease xmlns="4873beb7-5857-4685-be1f-d57550cc96cc">15</OriginalRelease>
    <AssetStart xmlns="4873beb7-5857-4685-be1f-d57550cc96cc">2012-03-28T21:40:00+00:00</AssetStart>
    <Provider xmlns="4873beb7-5857-4685-be1f-d57550cc96cc" xsi:nil="true"/>
    <AcquiredFrom xmlns="4873beb7-5857-4685-be1f-d57550cc96cc">Internal MS</AcquiredFrom>
    <FriendlyTitle xmlns="4873beb7-5857-4685-be1f-d57550cc96cc" xsi:nil="true"/>
    <LocalizationTagsTaxHTField0 xmlns="4873beb7-5857-4685-be1f-d57550cc96cc">
      <Terms xmlns="http://schemas.microsoft.com/office/infopath/2007/PartnerControls"/>
    </LocalizationTagsTaxHTField0>
    <UALocRecommendation xmlns="4873beb7-5857-4685-be1f-d57550cc96cc">Localize</UALocRecommendation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AssetExpire xmlns="4873beb7-5857-4685-be1f-d57550cc96cc">2029-01-01T08:00:00+00:00</AssetExpire>
    <DSATActionTaken xmlns="4873beb7-5857-4685-be1f-d57550cc96cc" xsi:nil="true"/>
    <EditorialTags xmlns="4873beb7-5857-4685-be1f-d57550cc96cc" xsi:nil="true"/>
    <SubmitterId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Milestone xmlns="4873beb7-5857-4685-be1f-d57550cc96cc" xsi:nil="true"/>
    <RecommendationsModifier xmlns="4873beb7-5857-4685-be1f-d57550cc96cc">1000</RecommendationsModifier>
    <IntlLangReviewDate xmlns="4873beb7-5857-4685-be1f-d57550cc96cc" xsi:nil="true"/>
    <TPFriendlyName xmlns="4873beb7-5857-4685-be1f-d57550cc96cc" xsi:nil="true"/>
    <IntlLangReview xmlns="4873beb7-5857-4685-be1f-d57550cc96cc">false</IntlLangReview>
    <PolicheckWords xmlns="4873beb7-5857-4685-be1f-d57550cc96cc" xsi:nil="true"/>
    <OriginAsset xmlns="4873beb7-5857-4685-be1f-d57550cc96cc" xsi:nil="true"/>
    <TPNamespace xmlns="4873beb7-5857-4685-be1f-d57550cc96cc" xsi:nil="true"/>
    <TPCommandLine xmlns="4873beb7-5857-4685-be1f-d57550cc96cc" xsi:nil="true"/>
    <IntlLangReviewer xmlns="4873beb7-5857-4685-be1f-d57550cc96cc" xsi:nil="true"/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TPComponent xmlns="4873beb7-5857-4685-be1f-d57550cc96cc" xsi:nil="true"/>
    <TPExecutable xmlns="4873beb7-5857-4685-be1f-d57550cc96cc" xsi:nil="true"/>
    <TPLaunchHelpLink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OutputCachingOn xmlns="4873beb7-5857-4685-be1f-d57550cc96cc">false</OutputCachingOn>
    <ContentItem xmlns="4873beb7-5857-4685-be1f-d57550cc96cc" xsi:nil="true"/>
    <HandoffToMSDN xmlns="4873beb7-5857-4685-be1f-d57550cc96cc" xsi:nil="true"/>
    <LastModifiedDateTi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PLaunchHelpLinkType xmlns="4873beb7-5857-4685-be1f-d57550cc96cc">Template</TPLaunchHelpLink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UACurrentWords xmlns="4873beb7-5857-4685-be1f-d57550cc96cc" xsi:nil="true"/>
    <TPClientViewer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CrawlForDependencies xmlns="4873beb7-5857-4685-be1f-d57550cc96cc">false</CrawlForDependencies>
    <LastHandOff xmlns="4873beb7-5857-4685-be1f-d57550cc96cc" xsi:nil="true"/>
    <LocMarketGroupTiers2 xmlns="4873beb7-5857-4685-be1f-d57550cc96cc" xsi:nil="true"/>
  </documentManagement>
</p:properties>
</file>

<file path=customXml/item3.xml><?xml version="1.0" encoding="utf-8"?>
<BlogPostInfo xmlns="http://www.microsoft.com/Office/Word/BlogTool">
  <PostTitle>TES</PostTitle>
  <PostDate>2025-05-27T06:49:53Z</PostDate>
  <PostID>4469</PostID>
  <Category1/>
  <Category2/>
  <Category3/>
  <Category4/>
  <Category5/>
  <Category6/>
  <Category7/>
  <Category8/>
  <Category9/>
  <Category10/>
  <Account>78c05b47-5378-4cf7-8396-d554cb1a34eb</Account>
  <Enclosure/>
  <ProviderInfo>
    <PostURL/>
    <API/>
    <Categories/>
    <Trackbacks/>
    <Enclosures/>
    <BlogName/>
    <ImagePostAddress/>
  </ProviderInfo>
  <DefaultAccountEnsured/>
  <AccountBBId/>
  <PublishedAccount>d5e6ce24-ab13-49ca-ad43-0d0b099927ff</PublishedAccount>
</BlogPostInfo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460F43D6-C4EC-4FB3-A195-6B4FD975A2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8E83B5-D8EF-4295-95D5-499630675B9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5F329CAD-B019-4FA6-9FEF-74898909AD20}">
  <ds:schemaRefs>
    <ds:schemaRef ds:uri="http://www.microsoft.com/Office/Word/BlogTool"/>
  </ds:schemaRefs>
</ds:datastoreItem>
</file>

<file path=customXml/itemProps4.xml><?xml version="1.0" encoding="utf-8"?>
<ds:datastoreItem xmlns:ds="http://schemas.openxmlformats.org/officeDocument/2006/customXml" ds:itemID="{5D1E2072-A7E3-4DAE-9149-608034D634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Blog.dotx</Template>
  <TotalTime>0</TotalTime>
  <Pages>1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Yoko Wasis</dc:creator>
  <cp:keywords/>
  <dc:description/>
  <cp:lastModifiedBy>XFDE</cp:lastModifiedBy>
  <cp:revision>2</cp:revision>
  <dcterms:created xsi:type="dcterms:W3CDTF">2025-11-29T19:23:00Z</dcterms:created>
  <dcterms:modified xsi:type="dcterms:W3CDTF">2025-11-29T19:23:00Z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ampaign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LocalizationTags">
    <vt:lpwstr/>
  </property>
  <property fmtid="{D5CDD505-2E9C-101B-9397-08002B2CF9AE}" pid="6" name="FeatureTags">
    <vt:lpwstr/>
  </property>
  <property fmtid="{D5CDD505-2E9C-101B-9397-08002B2CF9AE}" pid="7" name="ScenarioTags">
    <vt:lpwstr/>
  </property>
</Properties>
</file>

<file path=userCustomization/customUI.xml><?xml version="1.0" encoding="utf-8"?>
<mso:customUI xmlns:doc="http://schemas.microsoft.com/office/2006/01/customui/currentDocument" xmlns:mso="http://schemas.microsoft.com/office/2006/01/customui">
  <mso:ribbon>
    <mso:qat>
      <mso:documentControls>
        <mso:button idQ="doc:BenarSalah_1" visible="true" label="Benar / Salah" imageMso="CancelRequest" onAction="BenarSalah"/>
        <mso:button idQ="doc:Checklist_1" visible="true" label="Checklist" imageMso="TagMarkComplete" onAction="Checklist"/>
        <mso:button idQ="doc:Penjodohan_1" visible="true" label="Penjodohan" imageMso="CreateMailRule" onAction="Penjodohan"/>
        <mso:button idQ="doc:PilihanGandaBerkolom_1" visible="true" label="Pilihan Ganda Berkolom" imageMso="OutlineSubtotals" onAction="PilihanGandaBerkolom"/>
        <mso:button idQ="doc:isian_1" visible="true" label="Isian" imageMso="CreateReportBlankReport" onAction="isian"/>
        <mso:button idQ="doc:isiansingkat_1" visible="true" label="Isian Singkat" imageMso="RmsSendBizcardDesign" onAction="isiansingkat"/>
        <mso:button idQ="doc:setujutidak_1" visible="true" label="Setuju / Tidak" imageMso="SetPertWeights" onAction="setujutidak"/>
        <mso:button idQ="doc:Survey_1" visible="true" label="Survey" imageMso="TableSelect" onAction="Survey"/>
        <mso:button idQ="doc:dragdrop_1" visible="true" label="Drag and Drop" imageMso="PositionAbsoluteMarks" onAction="dragdrop"/>
        <mso:button idQ="doc:ljk_1" visible="true" label="LJK" imageMso="SlidesPerPage9Slides" onAction="ljk"/>
        <mso:button idQ="doc:embed_1" visible="true" label="Include Content Luar" imageMso="HyperlinksVerify" onAction="embed"/>
        <mso:button idQ="doc:upload_1" visible="true" label="Upload" imageMso="InsertDrawingCanvas" onAction="upload"/>
      </mso:documentControls>
    </mso:qat>
  </mso:ribbon>
</mso:customUI>
</file>