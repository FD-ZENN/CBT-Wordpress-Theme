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9512093"/>
        <w:lock w:val="sdtContentLocked"/>
        <w:group/>
      </w:sdtPr>
      <w:sdtEndPr>
        <w:rPr>
          <w:rFonts w:asciiTheme="minorHAnsi" w:hAnsiTheme="minorHAnsi"/>
          <w:color w:val="auto"/>
          <w:sz w:val="2"/>
          <w:szCs w:val="2"/>
        </w:rPr>
      </w:sdtEndPr>
      <w:sdtContent>
        <w:p w14:paraId="48FECBEA" w14:textId="4C0A9F12" w:rsidR="00867867" w:rsidRDefault="00680183" w:rsidP="00680183">
          <w:pPr>
            <w:pStyle w:val="PublishStatus"/>
          </w:pPr>
          <w:r>
            <w:t>This post was published to UJIANKUU at 22:19:26 30/11/2025</w:t>
          </w:r>
        </w:p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14:paraId="3D622938" w14:textId="3FE24251" w:rsidR="00B3538E" w:rsidRDefault="0043538E">
              <w:pPr>
                <w:pStyle w:val="Publishwithline"/>
              </w:pPr>
              <w:proofErr w:type="spellStart"/>
              <w:r>
                <w:t>TKA_MTK_Tingkat_Lanjut</w:t>
              </w:r>
              <w:proofErr w:type="spellEnd"/>
            </w:p>
          </w:sdtContent>
        </w:sdt>
        <w:p w14:paraId="79D42C78" w14:textId="77777777" w:rsidR="00B3538E" w:rsidRDefault="00B3538E">
          <w:pPr>
            <w:pStyle w:val="underline"/>
          </w:pPr>
        </w:p>
        <w:p w14:paraId="5BBB03B5" w14:textId="0246DB2B" w:rsidR="00B3538E" w:rsidRDefault="00A86CB5">
          <w:pPr>
            <w:pStyle w:val="PadderBetweenControlandBody"/>
          </w:pP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8059"/>
      </w:tblGrid>
      <w:tr w:rsidR="0043538E" w14:paraId="1B2E6D5A" w14:textId="77777777" w:rsidTr="00334EC0">
        <w:tc>
          <w:tcPr>
            <w:tcW w:w="955" w:type="dxa"/>
          </w:tcPr>
          <w:p w14:paraId="125E6BC0" w14:textId="77777777" w:rsidR="0043538E" w:rsidRDefault="0043538E" w:rsidP="00334EC0">
            <w:bookmarkStart w:id="0" w:name="_Hlk215432019"/>
            <w:r>
              <w:t>MAPEL</w:t>
            </w:r>
          </w:p>
        </w:tc>
        <w:tc>
          <w:tcPr>
            <w:tcW w:w="8059" w:type="dxa"/>
          </w:tcPr>
          <w:p w14:paraId="4B587286" w14:textId="1B1F01B8" w:rsidR="0043538E" w:rsidRDefault="0043538E" w:rsidP="00334EC0">
            <w:proofErr w:type="spellStart"/>
            <w:r>
              <w:t>TKA_MTK_Tingkat_Lanjut</w:t>
            </w:r>
            <w:proofErr w:type="spellEnd"/>
          </w:p>
        </w:tc>
      </w:tr>
      <w:tr w:rsidR="0043538E" w14:paraId="59BAF691" w14:textId="77777777" w:rsidTr="00334EC0">
        <w:tc>
          <w:tcPr>
            <w:tcW w:w="955" w:type="dxa"/>
          </w:tcPr>
          <w:p w14:paraId="5F25D409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49443BE7" w14:textId="77777777" w:rsidR="0043538E" w:rsidRDefault="0043538E" w:rsidP="00334EC0">
            <w:r w:rsidRPr="00B07E2C">
              <w:t>1</w:t>
            </w:r>
          </w:p>
        </w:tc>
      </w:tr>
      <w:tr w:rsidR="0043538E" w14:paraId="1CE7682D" w14:textId="77777777" w:rsidTr="00334EC0">
        <w:tc>
          <w:tcPr>
            <w:tcW w:w="955" w:type="dxa"/>
          </w:tcPr>
          <w:p w14:paraId="7491F6D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1EB83C20" w14:textId="77777777" w:rsidR="0043538E" w:rsidRDefault="0043538E" w:rsidP="00334EC0">
            <w:r w:rsidRPr="00B07E2C">
              <w:t xml:space="preserve">Nilai limit </w:t>
            </w:r>
            <w:proofErr w:type="spellStart"/>
            <w:r w:rsidRPr="00B07E2C">
              <w:t>lim</w:t>
            </w:r>
            <w:proofErr w:type="spellEnd"/>
            <w:r w:rsidRPr="00B07E2C">
              <w:t xml:space="preserve"> x→2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(x^2 − 4) / (x − 2)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77591DB" w14:textId="77777777" w:rsidTr="00334EC0">
        <w:tc>
          <w:tcPr>
            <w:tcW w:w="955" w:type="dxa"/>
          </w:tcPr>
          <w:p w14:paraId="749443F0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76FF33DD" w14:textId="77777777" w:rsidR="0043538E" w:rsidRDefault="0043538E" w:rsidP="00334EC0">
            <w:r w:rsidRPr="00B07E2C">
              <w:t>4</w:t>
            </w:r>
          </w:p>
        </w:tc>
      </w:tr>
      <w:tr w:rsidR="0043538E" w14:paraId="24F673CF" w14:textId="77777777" w:rsidTr="00334EC0">
        <w:tc>
          <w:tcPr>
            <w:tcW w:w="955" w:type="dxa"/>
          </w:tcPr>
          <w:p w14:paraId="3469600B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9964589" w14:textId="77777777" w:rsidR="0043538E" w:rsidRDefault="0043538E" w:rsidP="00334EC0">
            <w:r w:rsidRPr="00B07E2C">
              <w:t>2</w:t>
            </w:r>
          </w:p>
        </w:tc>
      </w:tr>
      <w:tr w:rsidR="0043538E" w14:paraId="13E05BE5" w14:textId="77777777" w:rsidTr="00334EC0">
        <w:tc>
          <w:tcPr>
            <w:tcW w:w="955" w:type="dxa"/>
          </w:tcPr>
          <w:p w14:paraId="1DC59A47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0BC539C" w14:textId="77777777" w:rsidR="0043538E" w:rsidRDefault="0043538E" w:rsidP="00334EC0">
            <w:r w:rsidRPr="00B07E2C">
              <w:t>3</w:t>
            </w:r>
          </w:p>
        </w:tc>
      </w:tr>
      <w:tr w:rsidR="0043538E" w14:paraId="115AFBF4" w14:textId="77777777" w:rsidTr="00334EC0">
        <w:trPr>
          <w:trHeight w:val="70"/>
        </w:trPr>
        <w:tc>
          <w:tcPr>
            <w:tcW w:w="955" w:type="dxa"/>
          </w:tcPr>
          <w:p w14:paraId="213219F7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1A1ACDEF" w14:textId="77777777" w:rsidR="0043538E" w:rsidRDefault="0043538E" w:rsidP="00334EC0">
            <w:r w:rsidRPr="00B07E2C">
              <w:t>0</w:t>
            </w:r>
          </w:p>
        </w:tc>
      </w:tr>
      <w:tr w:rsidR="0043538E" w14:paraId="69F1B274" w14:textId="77777777" w:rsidTr="00334EC0">
        <w:tc>
          <w:tcPr>
            <w:tcW w:w="955" w:type="dxa"/>
          </w:tcPr>
          <w:p w14:paraId="6A8086F8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5FC6D54C" w14:textId="77777777" w:rsidR="0043538E" w:rsidRDefault="0043538E" w:rsidP="00334EC0">
            <w:r w:rsidRPr="00B07E2C">
              <w:t>−4</w:t>
            </w:r>
          </w:p>
        </w:tc>
      </w:tr>
      <w:tr w:rsidR="0043538E" w14:paraId="190FD1FD" w14:textId="77777777" w:rsidTr="00334EC0">
        <w:tc>
          <w:tcPr>
            <w:tcW w:w="955" w:type="dxa"/>
          </w:tcPr>
          <w:p w14:paraId="7857F0EB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0C24CF9" w14:textId="77777777" w:rsidR="0043538E" w:rsidRDefault="0043538E" w:rsidP="00334EC0">
            <w:r w:rsidRPr="00B07E2C">
              <w:t>2</w:t>
            </w:r>
          </w:p>
        </w:tc>
      </w:tr>
      <w:tr w:rsidR="0043538E" w14:paraId="298C5AB8" w14:textId="77777777" w:rsidTr="00334EC0">
        <w:tc>
          <w:tcPr>
            <w:tcW w:w="955" w:type="dxa"/>
          </w:tcPr>
          <w:p w14:paraId="0EF78F1C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4A39E17D" w14:textId="77777777" w:rsidR="0043538E" w:rsidRDefault="0043538E" w:rsidP="00334EC0">
            <w:r w:rsidRPr="00B07E2C">
              <w:t xml:space="preserve">Jika f(x) = 3x^2 − 4x + 1,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f</w:t>
            </w:r>
            <w:proofErr w:type="gramStart"/>
            <w:r w:rsidRPr="00B07E2C">
              <w:t>′(</w:t>
            </w:r>
            <w:proofErr w:type="gramEnd"/>
            <w:r w:rsidRPr="00B07E2C">
              <w:t>2) = ....</w:t>
            </w:r>
          </w:p>
        </w:tc>
      </w:tr>
      <w:tr w:rsidR="0043538E" w14:paraId="059C3DC4" w14:textId="77777777" w:rsidTr="00334EC0">
        <w:tc>
          <w:tcPr>
            <w:tcW w:w="955" w:type="dxa"/>
          </w:tcPr>
          <w:p w14:paraId="08810450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588F1EC5" w14:textId="77777777" w:rsidR="0043538E" w:rsidRDefault="0043538E" w:rsidP="00334EC0">
            <w:r w:rsidRPr="00B07E2C">
              <w:t>8</w:t>
            </w:r>
          </w:p>
        </w:tc>
      </w:tr>
      <w:tr w:rsidR="0043538E" w14:paraId="4CC3E1F3" w14:textId="77777777" w:rsidTr="00334EC0">
        <w:tc>
          <w:tcPr>
            <w:tcW w:w="955" w:type="dxa"/>
          </w:tcPr>
          <w:p w14:paraId="55FA45A5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7D4EA2AE" w14:textId="77777777" w:rsidR="0043538E" w:rsidRDefault="0043538E" w:rsidP="00334EC0">
            <w:r w:rsidRPr="00B07E2C">
              <w:t>6</w:t>
            </w:r>
          </w:p>
        </w:tc>
      </w:tr>
      <w:tr w:rsidR="0043538E" w14:paraId="71CA936D" w14:textId="77777777" w:rsidTr="00334EC0">
        <w:tc>
          <w:tcPr>
            <w:tcW w:w="955" w:type="dxa"/>
          </w:tcPr>
          <w:p w14:paraId="11C0011F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DF7AD93" w14:textId="77777777" w:rsidR="0043538E" w:rsidRDefault="0043538E" w:rsidP="00334EC0">
            <w:r w:rsidRPr="00B07E2C">
              <w:t>4</w:t>
            </w:r>
          </w:p>
        </w:tc>
      </w:tr>
      <w:tr w:rsidR="0043538E" w14:paraId="2D5305C8" w14:textId="77777777" w:rsidTr="00334EC0">
        <w:tc>
          <w:tcPr>
            <w:tcW w:w="955" w:type="dxa"/>
          </w:tcPr>
          <w:p w14:paraId="0386B131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61484A30" w14:textId="77777777" w:rsidR="0043538E" w:rsidRDefault="0043538E" w:rsidP="00334EC0">
            <w:r w:rsidRPr="00B07E2C">
              <w:t>10</w:t>
            </w:r>
          </w:p>
        </w:tc>
      </w:tr>
      <w:tr w:rsidR="0043538E" w14:paraId="1E2AC84B" w14:textId="77777777" w:rsidTr="00334EC0">
        <w:tc>
          <w:tcPr>
            <w:tcW w:w="955" w:type="dxa"/>
          </w:tcPr>
          <w:p w14:paraId="6511842C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6C0886DD" w14:textId="77777777" w:rsidR="0043538E" w:rsidRDefault="0043538E" w:rsidP="00334EC0">
            <w:r w:rsidRPr="00B07E2C">
              <w:t>12</w:t>
            </w:r>
          </w:p>
        </w:tc>
      </w:tr>
      <w:tr w:rsidR="0043538E" w14:paraId="7960C093" w14:textId="77777777" w:rsidTr="00334EC0">
        <w:tc>
          <w:tcPr>
            <w:tcW w:w="955" w:type="dxa"/>
          </w:tcPr>
          <w:p w14:paraId="6A52B066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1461A0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1AAE76CC" w14:textId="77777777" w:rsidTr="00334EC0">
        <w:tc>
          <w:tcPr>
            <w:tcW w:w="955" w:type="dxa"/>
          </w:tcPr>
          <w:p w14:paraId="0FC8BF4B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35F50E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integral ∫₀² 2x dx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0B971FB7" w14:textId="77777777" w:rsidTr="00334EC0">
        <w:tc>
          <w:tcPr>
            <w:tcW w:w="955" w:type="dxa"/>
          </w:tcPr>
          <w:p w14:paraId="32102649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30997E8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04C47782" w14:textId="77777777" w:rsidTr="00334EC0">
        <w:tc>
          <w:tcPr>
            <w:tcW w:w="955" w:type="dxa"/>
          </w:tcPr>
          <w:p w14:paraId="3FA864D4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3A30FF7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7E6E067B" w14:textId="77777777" w:rsidTr="00334EC0">
        <w:tc>
          <w:tcPr>
            <w:tcW w:w="955" w:type="dxa"/>
          </w:tcPr>
          <w:p w14:paraId="00296775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F72B3F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32845434" w14:textId="77777777" w:rsidTr="00334EC0">
        <w:tc>
          <w:tcPr>
            <w:tcW w:w="955" w:type="dxa"/>
          </w:tcPr>
          <w:p w14:paraId="5DFB946B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1779B0E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8</w:t>
            </w:r>
          </w:p>
        </w:tc>
      </w:tr>
      <w:tr w:rsidR="0043538E" w14:paraId="03EB0D79" w14:textId="77777777" w:rsidTr="00334EC0">
        <w:tc>
          <w:tcPr>
            <w:tcW w:w="955" w:type="dxa"/>
          </w:tcPr>
          <w:p w14:paraId="199F10E8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065848B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32B0E1F4" w14:textId="77777777" w:rsidTr="00334EC0">
        <w:tc>
          <w:tcPr>
            <w:tcW w:w="955" w:type="dxa"/>
          </w:tcPr>
          <w:p w14:paraId="6B707EC5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55BC450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636B0685" w14:textId="77777777" w:rsidTr="00334EC0">
        <w:tc>
          <w:tcPr>
            <w:tcW w:w="955" w:type="dxa"/>
          </w:tcPr>
          <w:p w14:paraId="46D92143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12DDD61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Diketahui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matriks</w:t>
            </w:r>
            <w:proofErr w:type="spellEnd"/>
            <w:r w:rsidRPr="00B07E2C">
              <w:t xml:space="preserve"> A = [[1, 2], [3, 4]]. </w:t>
            </w:r>
            <w:proofErr w:type="spellStart"/>
            <w:r w:rsidRPr="00B07E2C">
              <w:t>Determinan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A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04D624A5" w14:textId="77777777" w:rsidTr="00334EC0">
        <w:tc>
          <w:tcPr>
            <w:tcW w:w="955" w:type="dxa"/>
          </w:tcPr>
          <w:p w14:paraId="1BE6182D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653A337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−2</w:t>
            </w:r>
          </w:p>
        </w:tc>
      </w:tr>
      <w:tr w:rsidR="0043538E" w14:paraId="6E90DF8F" w14:textId="77777777" w:rsidTr="00334EC0">
        <w:tc>
          <w:tcPr>
            <w:tcW w:w="955" w:type="dxa"/>
          </w:tcPr>
          <w:p w14:paraId="26488670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75A4EE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2206BBAB" w14:textId="77777777" w:rsidTr="00334EC0">
        <w:tc>
          <w:tcPr>
            <w:tcW w:w="955" w:type="dxa"/>
          </w:tcPr>
          <w:p w14:paraId="46DD5846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349061DA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−4</w:t>
            </w:r>
          </w:p>
        </w:tc>
      </w:tr>
      <w:tr w:rsidR="0043538E" w14:paraId="08FA6C8B" w14:textId="77777777" w:rsidTr="00334EC0">
        <w:tc>
          <w:tcPr>
            <w:tcW w:w="955" w:type="dxa"/>
          </w:tcPr>
          <w:p w14:paraId="775A4FEE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EB9623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18EC7E00" w14:textId="77777777" w:rsidTr="00334EC0">
        <w:tc>
          <w:tcPr>
            <w:tcW w:w="955" w:type="dxa"/>
          </w:tcPr>
          <w:p w14:paraId="0A22D4AF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7545FC4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44C886A9" w14:textId="77777777" w:rsidTr="00334EC0">
        <w:tc>
          <w:tcPr>
            <w:tcW w:w="955" w:type="dxa"/>
          </w:tcPr>
          <w:p w14:paraId="43AA74AE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7D4B174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1305B2D5" w14:textId="77777777" w:rsidTr="00334EC0">
        <w:tc>
          <w:tcPr>
            <w:tcW w:w="955" w:type="dxa"/>
          </w:tcPr>
          <w:p w14:paraId="5BE2DE14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96E998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Persamaan</w:t>
            </w:r>
            <w:proofErr w:type="spellEnd"/>
            <w:r w:rsidRPr="00B07E2C">
              <w:t xml:space="preserve"> garis yang </w:t>
            </w:r>
            <w:proofErr w:type="spellStart"/>
            <w:r w:rsidRPr="00B07E2C">
              <w:t>melalui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titik</w:t>
            </w:r>
            <w:proofErr w:type="spellEnd"/>
            <w:r w:rsidRPr="00B07E2C">
              <w:t xml:space="preserve"> (1, 2) dan </w:t>
            </w:r>
            <w:proofErr w:type="spellStart"/>
            <w:r w:rsidRPr="00B07E2C">
              <w:t>bergradien</w:t>
            </w:r>
            <w:proofErr w:type="spellEnd"/>
            <w:r w:rsidRPr="00B07E2C">
              <w:t xml:space="preserve"> 3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0556EA00" w14:textId="77777777" w:rsidTr="00334EC0">
        <w:tc>
          <w:tcPr>
            <w:tcW w:w="955" w:type="dxa"/>
          </w:tcPr>
          <w:p w14:paraId="5CAA4B7A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0C1E66B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y = 3x − 1</w:t>
            </w:r>
          </w:p>
        </w:tc>
      </w:tr>
      <w:tr w:rsidR="0043538E" w14:paraId="3A5761A0" w14:textId="77777777" w:rsidTr="00334EC0">
        <w:tc>
          <w:tcPr>
            <w:tcW w:w="955" w:type="dxa"/>
          </w:tcPr>
          <w:p w14:paraId="725BB6F9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387586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y = 3x + 1</w:t>
            </w:r>
          </w:p>
        </w:tc>
      </w:tr>
      <w:tr w:rsidR="0043538E" w14:paraId="170A697D" w14:textId="77777777" w:rsidTr="00334EC0">
        <w:tc>
          <w:tcPr>
            <w:tcW w:w="955" w:type="dxa"/>
          </w:tcPr>
          <w:p w14:paraId="45491AC8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2095347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y = 2x + 1</w:t>
            </w:r>
          </w:p>
        </w:tc>
      </w:tr>
      <w:tr w:rsidR="0043538E" w14:paraId="75AC4A6A" w14:textId="77777777" w:rsidTr="00334EC0">
        <w:tc>
          <w:tcPr>
            <w:tcW w:w="955" w:type="dxa"/>
          </w:tcPr>
          <w:p w14:paraId="057D92FE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3D7CBEB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y = −3x + 5</w:t>
            </w:r>
          </w:p>
        </w:tc>
      </w:tr>
      <w:tr w:rsidR="0043538E" w14:paraId="6DB76F5A" w14:textId="77777777" w:rsidTr="00334EC0">
        <w:tc>
          <w:tcPr>
            <w:tcW w:w="955" w:type="dxa"/>
          </w:tcPr>
          <w:p w14:paraId="6DAFB499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08B0479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y = 3x + 2</w:t>
            </w:r>
          </w:p>
        </w:tc>
      </w:tr>
      <w:tr w:rsidR="0043538E" w14:paraId="1CAE988F" w14:textId="77777777" w:rsidTr="00334EC0">
        <w:tc>
          <w:tcPr>
            <w:tcW w:w="955" w:type="dxa"/>
          </w:tcPr>
          <w:p w14:paraId="3137C76F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43EAAAF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37267B3F" w14:textId="77777777" w:rsidTr="00334EC0">
        <w:tc>
          <w:tcPr>
            <w:tcW w:w="955" w:type="dxa"/>
          </w:tcPr>
          <w:p w14:paraId="711F67F5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5CE4232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log₂ 16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6FA27EC3" w14:textId="77777777" w:rsidTr="00334EC0">
        <w:tc>
          <w:tcPr>
            <w:tcW w:w="955" w:type="dxa"/>
          </w:tcPr>
          <w:p w14:paraId="5A52EA10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39EA614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4683FEA0" w14:textId="77777777" w:rsidTr="00334EC0">
        <w:tc>
          <w:tcPr>
            <w:tcW w:w="955" w:type="dxa"/>
          </w:tcPr>
          <w:p w14:paraId="47E5F1DB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5B7C318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3961FE06" w14:textId="77777777" w:rsidTr="00334EC0">
        <w:tc>
          <w:tcPr>
            <w:tcW w:w="955" w:type="dxa"/>
          </w:tcPr>
          <w:p w14:paraId="50CC1505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04F32F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3FE622EC" w14:textId="77777777" w:rsidTr="00334EC0">
        <w:tc>
          <w:tcPr>
            <w:tcW w:w="955" w:type="dxa"/>
          </w:tcPr>
          <w:p w14:paraId="7F5B080A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62505BF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1F879263" w14:textId="77777777" w:rsidTr="00334EC0">
        <w:tc>
          <w:tcPr>
            <w:tcW w:w="955" w:type="dxa"/>
          </w:tcPr>
          <w:p w14:paraId="7AD6970A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156D5CA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16481278" w14:textId="77777777" w:rsidTr="00334EC0">
        <w:tc>
          <w:tcPr>
            <w:tcW w:w="955" w:type="dxa"/>
          </w:tcPr>
          <w:p w14:paraId="2F07AA25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5417208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</w:t>
            </w:r>
          </w:p>
        </w:tc>
      </w:tr>
      <w:tr w:rsidR="0043538E" w14:paraId="107DA146" w14:textId="77777777" w:rsidTr="00334EC0">
        <w:tc>
          <w:tcPr>
            <w:tcW w:w="955" w:type="dxa"/>
          </w:tcPr>
          <w:p w14:paraId="65F9523E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8D50DC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f(x) = 2x − 1 dan g(x) = x + 3,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(f </w:t>
            </w:r>
            <w:r w:rsidRPr="00B07E2C">
              <w:rPr>
                <w:rFonts w:ascii="Cambria Math" w:hAnsi="Cambria Math" w:cs="Cambria Math"/>
              </w:rPr>
              <w:t>∘</w:t>
            </w:r>
            <w:r w:rsidRPr="00B07E2C">
              <w:t xml:space="preserve"> </w:t>
            </w:r>
            <w:proofErr w:type="gramStart"/>
            <w:r w:rsidRPr="00B07E2C">
              <w:t>g)(</w:t>
            </w:r>
            <w:proofErr w:type="gramEnd"/>
            <w:r w:rsidRPr="00B07E2C">
              <w:t xml:space="preserve">2)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2D72D33C" w14:textId="77777777" w:rsidTr="00334EC0">
        <w:tc>
          <w:tcPr>
            <w:tcW w:w="955" w:type="dxa"/>
          </w:tcPr>
          <w:p w14:paraId="3EA0AD15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351CD06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571E74D0" w14:textId="77777777" w:rsidTr="00334EC0">
        <w:tc>
          <w:tcPr>
            <w:tcW w:w="955" w:type="dxa"/>
          </w:tcPr>
          <w:p w14:paraId="291E6EE7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F91600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</w:t>
            </w:r>
          </w:p>
        </w:tc>
      </w:tr>
      <w:tr w:rsidR="0043538E" w14:paraId="657E038D" w14:textId="77777777" w:rsidTr="00334EC0">
        <w:tc>
          <w:tcPr>
            <w:tcW w:w="955" w:type="dxa"/>
          </w:tcPr>
          <w:p w14:paraId="46744234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751C9B4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9</w:t>
            </w:r>
          </w:p>
        </w:tc>
      </w:tr>
      <w:tr w:rsidR="0043538E" w14:paraId="4C886F64" w14:textId="77777777" w:rsidTr="00334EC0">
        <w:tc>
          <w:tcPr>
            <w:tcW w:w="955" w:type="dxa"/>
          </w:tcPr>
          <w:p w14:paraId="2E5B35BB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7C2903E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0C3A3F2D" w14:textId="77777777" w:rsidTr="00334EC0">
        <w:tc>
          <w:tcPr>
            <w:tcW w:w="955" w:type="dxa"/>
          </w:tcPr>
          <w:p w14:paraId="29263682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A05D14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11</w:t>
            </w:r>
          </w:p>
        </w:tc>
      </w:tr>
      <w:tr w:rsidR="0043538E" w14:paraId="39402B29" w14:textId="77777777" w:rsidTr="00334EC0">
        <w:tc>
          <w:tcPr>
            <w:tcW w:w="955" w:type="dxa"/>
          </w:tcPr>
          <w:p w14:paraId="31966589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71C1F77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8</w:t>
            </w:r>
          </w:p>
        </w:tc>
      </w:tr>
      <w:tr w:rsidR="0043538E" w14:paraId="7751B8A1" w14:textId="77777777" w:rsidTr="00334EC0">
        <w:tc>
          <w:tcPr>
            <w:tcW w:w="955" w:type="dxa"/>
          </w:tcPr>
          <w:p w14:paraId="6DC498F0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A2C0F3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Suku ke-5 </w:t>
            </w:r>
            <w:proofErr w:type="spellStart"/>
            <w:r w:rsidRPr="00B07E2C">
              <w:t>barisan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aritmetika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dengan</w:t>
            </w:r>
            <w:proofErr w:type="spellEnd"/>
            <w:r w:rsidRPr="00B07E2C">
              <w:t xml:space="preserve"> a₁ = 3 dan </w:t>
            </w:r>
            <w:proofErr w:type="spellStart"/>
            <w:r w:rsidRPr="00B07E2C">
              <w:t>beda</w:t>
            </w:r>
            <w:proofErr w:type="spellEnd"/>
            <w:r w:rsidRPr="00B07E2C">
              <w:t xml:space="preserve"> 2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F0DB230" w14:textId="77777777" w:rsidTr="00334EC0">
        <w:tc>
          <w:tcPr>
            <w:tcW w:w="955" w:type="dxa"/>
          </w:tcPr>
          <w:p w14:paraId="1524E30A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4326B57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11</w:t>
            </w:r>
          </w:p>
        </w:tc>
      </w:tr>
      <w:tr w:rsidR="0043538E" w14:paraId="625653A5" w14:textId="77777777" w:rsidTr="00334EC0">
        <w:tc>
          <w:tcPr>
            <w:tcW w:w="955" w:type="dxa"/>
          </w:tcPr>
          <w:p w14:paraId="0B79A83E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55380CF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9</w:t>
            </w:r>
          </w:p>
        </w:tc>
      </w:tr>
      <w:tr w:rsidR="0043538E" w14:paraId="65E97203" w14:textId="77777777" w:rsidTr="00334EC0">
        <w:tc>
          <w:tcPr>
            <w:tcW w:w="955" w:type="dxa"/>
          </w:tcPr>
          <w:p w14:paraId="24D3BAB5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69AE7C7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13</w:t>
            </w:r>
          </w:p>
        </w:tc>
      </w:tr>
      <w:tr w:rsidR="0043538E" w14:paraId="66147D41" w14:textId="77777777" w:rsidTr="00334EC0">
        <w:tc>
          <w:tcPr>
            <w:tcW w:w="955" w:type="dxa"/>
          </w:tcPr>
          <w:p w14:paraId="47C7D14E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7B56C9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</w:t>
            </w:r>
          </w:p>
        </w:tc>
      </w:tr>
      <w:tr w:rsidR="0043538E" w14:paraId="4BF71668" w14:textId="77777777" w:rsidTr="00334EC0">
        <w:tc>
          <w:tcPr>
            <w:tcW w:w="955" w:type="dxa"/>
          </w:tcPr>
          <w:p w14:paraId="3B16059F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56E28AE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15</w:t>
            </w:r>
          </w:p>
        </w:tc>
      </w:tr>
      <w:tr w:rsidR="0043538E" w14:paraId="7F7798F0" w14:textId="77777777" w:rsidTr="00334EC0">
        <w:tc>
          <w:tcPr>
            <w:tcW w:w="955" w:type="dxa"/>
          </w:tcPr>
          <w:p w14:paraId="61237BDB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295365D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9</w:t>
            </w:r>
          </w:p>
        </w:tc>
      </w:tr>
      <w:tr w:rsidR="0043538E" w14:paraId="6CA69D2B" w14:textId="77777777" w:rsidTr="00334EC0">
        <w:tc>
          <w:tcPr>
            <w:tcW w:w="955" w:type="dxa"/>
          </w:tcPr>
          <w:p w14:paraId="2A331E3C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061B9EC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Suku ke-4 </w:t>
            </w:r>
            <w:proofErr w:type="spellStart"/>
            <w:r w:rsidRPr="00B07E2C">
              <w:t>barisan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geometri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dengan</w:t>
            </w:r>
            <w:proofErr w:type="spellEnd"/>
            <w:r w:rsidRPr="00B07E2C">
              <w:t xml:space="preserve"> a₁ = 2 dan r = 3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694EF99D" w14:textId="77777777" w:rsidTr="00334EC0">
        <w:tc>
          <w:tcPr>
            <w:tcW w:w="955" w:type="dxa"/>
          </w:tcPr>
          <w:p w14:paraId="4EE85DE7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4367345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54</w:t>
            </w:r>
          </w:p>
        </w:tc>
      </w:tr>
      <w:tr w:rsidR="0043538E" w14:paraId="0FA293D5" w14:textId="77777777" w:rsidTr="00334EC0">
        <w:tc>
          <w:tcPr>
            <w:tcW w:w="955" w:type="dxa"/>
          </w:tcPr>
          <w:p w14:paraId="15CAF559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26330DB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18</w:t>
            </w:r>
          </w:p>
        </w:tc>
      </w:tr>
      <w:tr w:rsidR="0043538E" w14:paraId="053A3A2A" w14:textId="77777777" w:rsidTr="00334EC0">
        <w:tc>
          <w:tcPr>
            <w:tcW w:w="955" w:type="dxa"/>
          </w:tcPr>
          <w:p w14:paraId="6B0DFE22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12DB618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36</w:t>
            </w:r>
          </w:p>
        </w:tc>
      </w:tr>
      <w:tr w:rsidR="0043538E" w14:paraId="3DA59997" w14:textId="77777777" w:rsidTr="00334EC0">
        <w:tc>
          <w:tcPr>
            <w:tcW w:w="955" w:type="dxa"/>
          </w:tcPr>
          <w:p w14:paraId="25D60BDD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1F91F66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24</w:t>
            </w:r>
          </w:p>
        </w:tc>
      </w:tr>
      <w:tr w:rsidR="0043538E" w14:paraId="52A48622" w14:textId="77777777" w:rsidTr="00334EC0">
        <w:tc>
          <w:tcPr>
            <w:tcW w:w="955" w:type="dxa"/>
          </w:tcPr>
          <w:p w14:paraId="15021218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0B7CED3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72</w:t>
            </w:r>
          </w:p>
        </w:tc>
      </w:tr>
      <w:tr w:rsidR="0043538E" w14:paraId="3D8F91CD" w14:textId="77777777" w:rsidTr="00334EC0">
        <w:tc>
          <w:tcPr>
            <w:tcW w:w="955" w:type="dxa"/>
          </w:tcPr>
          <w:p w14:paraId="0CBAA092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EAEA8D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10</w:t>
            </w:r>
          </w:p>
        </w:tc>
      </w:tr>
      <w:tr w:rsidR="0043538E" w14:paraId="4CA060AE" w14:textId="77777777" w:rsidTr="00334EC0">
        <w:tc>
          <w:tcPr>
            <w:tcW w:w="955" w:type="dxa"/>
          </w:tcPr>
          <w:p w14:paraId="47D935B9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72EEC24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|z| = 5 dan z = 3 + </w:t>
            </w:r>
            <w:proofErr w:type="spellStart"/>
            <w:r w:rsidRPr="00B07E2C">
              <w:t>yi</w:t>
            </w:r>
            <w:proofErr w:type="spellEnd"/>
            <w:r w:rsidRPr="00B07E2C">
              <w:t xml:space="preserve">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y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7F7F47EE" w14:textId="77777777" w:rsidTr="00334EC0">
        <w:tc>
          <w:tcPr>
            <w:tcW w:w="955" w:type="dxa"/>
          </w:tcPr>
          <w:p w14:paraId="3FA9DE49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72C15FA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2623BC49" w14:textId="77777777" w:rsidTr="00334EC0">
        <w:tc>
          <w:tcPr>
            <w:tcW w:w="955" w:type="dxa"/>
          </w:tcPr>
          <w:p w14:paraId="50F77391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019502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4BDA4160" w14:textId="77777777" w:rsidTr="00334EC0">
        <w:tc>
          <w:tcPr>
            <w:tcW w:w="955" w:type="dxa"/>
          </w:tcPr>
          <w:p w14:paraId="43FAFC22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EA7865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43F3BEEC" w14:textId="77777777" w:rsidTr="00334EC0">
        <w:tc>
          <w:tcPr>
            <w:tcW w:w="955" w:type="dxa"/>
          </w:tcPr>
          <w:p w14:paraId="0F0AE46F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2FEA20A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−4</w:t>
            </w:r>
          </w:p>
        </w:tc>
      </w:tr>
      <w:tr w:rsidR="0043538E" w14:paraId="24CB4732" w14:textId="77777777" w:rsidTr="00334EC0">
        <w:tc>
          <w:tcPr>
            <w:tcW w:w="955" w:type="dxa"/>
          </w:tcPr>
          <w:p w14:paraId="78F0412B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400FBD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−3</w:t>
            </w:r>
          </w:p>
        </w:tc>
      </w:tr>
      <w:tr w:rsidR="0043538E" w14:paraId="07AC1603" w14:textId="77777777" w:rsidTr="00334EC0">
        <w:tc>
          <w:tcPr>
            <w:tcW w:w="955" w:type="dxa"/>
          </w:tcPr>
          <w:p w14:paraId="257710F3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3D1EE3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11</w:t>
            </w:r>
          </w:p>
        </w:tc>
      </w:tr>
      <w:tr w:rsidR="0043538E" w14:paraId="6DC51CA0" w14:textId="77777777" w:rsidTr="00334EC0">
        <w:tc>
          <w:tcPr>
            <w:tcW w:w="955" w:type="dxa"/>
          </w:tcPr>
          <w:p w14:paraId="6FD531C0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60E2899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Peluang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muncul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angka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genap</w:t>
            </w:r>
            <w:proofErr w:type="spellEnd"/>
            <w:r w:rsidRPr="00B07E2C">
              <w:t xml:space="preserve"> pada </w:t>
            </w:r>
            <w:proofErr w:type="spellStart"/>
            <w:r w:rsidRPr="00B07E2C">
              <w:t>pelemparan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sebuah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dadu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sekali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6503AAEC" w14:textId="77777777" w:rsidTr="00334EC0">
        <w:tc>
          <w:tcPr>
            <w:tcW w:w="955" w:type="dxa"/>
          </w:tcPr>
          <w:p w14:paraId="3DE81DDC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0CCE64F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1/2</w:t>
            </w:r>
          </w:p>
        </w:tc>
      </w:tr>
      <w:tr w:rsidR="0043538E" w14:paraId="22A34715" w14:textId="77777777" w:rsidTr="00334EC0">
        <w:tc>
          <w:tcPr>
            <w:tcW w:w="955" w:type="dxa"/>
          </w:tcPr>
          <w:p w14:paraId="58C1081C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060F4F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1/3</w:t>
            </w:r>
          </w:p>
        </w:tc>
      </w:tr>
      <w:tr w:rsidR="0043538E" w14:paraId="13DB9131" w14:textId="77777777" w:rsidTr="00334EC0">
        <w:tc>
          <w:tcPr>
            <w:tcW w:w="955" w:type="dxa"/>
          </w:tcPr>
          <w:p w14:paraId="6CEABACF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40D78A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2/3</w:t>
            </w:r>
          </w:p>
        </w:tc>
      </w:tr>
      <w:tr w:rsidR="0043538E" w14:paraId="156ABDB5" w14:textId="77777777" w:rsidTr="00334EC0">
        <w:tc>
          <w:tcPr>
            <w:tcW w:w="955" w:type="dxa"/>
          </w:tcPr>
          <w:p w14:paraId="695DC071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4CAC9F5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1/4</w:t>
            </w:r>
          </w:p>
        </w:tc>
      </w:tr>
      <w:tr w:rsidR="0043538E" w14:paraId="57402F89" w14:textId="77777777" w:rsidTr="00334EC0">
        <w:tc>
          <w:tcPr>
            <w:tcW w:w="955" w:type="dxa"/>
          </w:tcPr>
          <w:p w14:paraId="3AFC7317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01D804E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1/6</w:t>
            </w:r>
          </w:p>
        </w:tc>
      </w:tr>
      <w:tr w:rsidR="0043538E" w14:paraId="5226E156" w14:textId="77777777" w:rsidTr="00334EC0">
        <w:tc>
          <w:tcPr>
            <w:tcW w:w="955" w:type="dxa"/>
          </w:tcPr>
          <w:p w14:paraId="546C8804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2AAEBD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12</w:t>
            </w:r>
          </w:p>
        </w:tc>
      </w:tr>
      <w:tr w:rsidR="0043538E" w14:paraId="3BC6707A" w14:textId="77777777" w:rsidTr="00334EC0">
        <w:tc>
          <w:tcPr>
            <w:tcW w:w="955" w:type="dxa"/>
          </w:tcPr>
          <w:p w14:paraId="389F8399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5A8858E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sin² 30° + cos² 30°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20A89791" w14:textId="77777777" w:rsidTr="00334EC0">
        <w:tc>
          <w:tcPr>
            <w:tcW w:w="955" w:type="dxa"/>
          </w:tcPr>
          <w:p w14:paraId="46D5CFC3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139044B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2BBB4408" w14:textId="77777777" w:rsidTr="00334EC0">
        <w:tc>
          <w:tcPr>
            <w:tcW w:w="955" w:type="dxa"/>
          </w:tcPr>
          <w:p w14:paraId="7ECB57E9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59F8755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1/2</w:t>
            </w:r>
          </w:p>
        </w:tc>
      </w:tr>
      <w:tr w:rsidR="0043538E" w14:paraId="62C71EE1" w14:textId="77777777" w:rsidTr="00334EC0">
        <w:tc>
          <w:tcPr>
            <w:tcW w:w="955" w:type="dxa"/>
          </w:tcPr>
          <w:p w14:paraId="4A2DB92D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5725DE1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3/4</w:t>
            </w:r>
          </w:p>
        </w:tc>
      </w:tr>
      <w:tr w:rsidR="0043538E" w14:paraId="13BD4448" w14:textId="77777777" w:rsidTr="00334EC0">
        <w:tc>
          <w:tcPr>
            <w:tcW w:w="955" w:type="dxa"/>
          </w:tcPr>
          <w:p w14:paraId="0BF892DB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A268B5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36327AF7" w14:textId="77777777" w:rsidTr="00334EC0">
        <w:tc>
          <w:tcPr>
            <w:tcW w:w="955" w:type="dxa"/>
          </w:tcPr>
          <w:p w14:paraId="5EF13B4C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677CB4D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3CBD96EA" w14:textId="77777777" w:rsidTr="00334EC0">
        <w:tc>
          <w:tcPr>
            <w:tcW w:w="955" w:type="dxa"/>
          </w:tcPr>
          <w:p w14:paraId="49A42DEC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3A82888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13</w:t>
            </w:r>
          </w:p>
        </w:tc>
      </w:tr>
      <w:tr w:rsidR="0043538E" w14:paraId="4BBD773A" w14:textId="77777777" w:rsidTr="00334EC0">
        <w:tc>
          <w:tcPr>
            <w:tcW w:w="955" w:type="dxa"/>
          </w:tcPr>
          <w:p w14:paraId="505354FD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7F060C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</w:t>
            </w:r>
            <w:proofErr w:type="spellStart"/>
            <w:r w:rsidRPr="00B07E2C">
              <w:t>lim</w:t>
            </w:r>
            <w:proofErr w:type="spellEnd"/>
            <w:r w:rsidRPr="00B07E2C">
              <w:t xml:space="preserve"> x→∞ (3x^2 + 2x) / (x^2 − 1) = L,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L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66361FB1" w14:textId="77777777" w:rsidTr="00334EC0">
        <w:tc>
          <w:tcPr>
            <w:tcW w:w="955" w:type="dxa"/>
          </w:tcPr>
          <w:p w14:paraId="3E93CA1B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46BD461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553DEC79" w14:textId="77777777" w:rsidTr="00334EC0">
        <w:tc>
          <w:tcPr>
            <w:tcW w:w="955" w:type="dxa"/>
          </w:tcPr>
          <w:p w14:paraId="456AAC81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2868BD9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514A18A3" w14:textId="77777777" w:rsidTr="00334EC0">
        <w:tc>
          <w:tcPr>
            <w:tcW w:w="955" w:type="dxa"/>
          </w:tcPr>
          <w:p w14:paraId="43A5B4A6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710243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08A1F2CC" w14:textId="77777777" w:rsidTr="00334EC0">
        <w:tc>
          <w:tcPr>
            <w:tcW w:w="955" w:type="dxa"/>
          </w:tcPr>
          <w:p w14:paraId="22A00A12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70AF1AB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6705C836" w14:textId="77777777" w:rsidTr="00334EC0">
        <w:tc>
          <w:tcPr>
            <w:tcW w:w="955" w:type="dxa"/>
          </w:tcPr>
          <w:p w14:paraId="47EC34AE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4BADD65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∞</w:t>
            </w:r>
          </w:p>
        </w:tc>
      </w:tr>
      <w:tr w:rsidR="0043538E" w14:paraId="0F13F083" w14:textId="77777777" w:rsidTr="00334EC0">
        <w:tc>
          <w:tcPr>
            <w:tcW w:w="955" w:type="dxa"/>
          </w:tcPr>
          <w:p w14:paraId="63DEA751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FC5B73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14</w:t>
            </w:r>
          </w:p>
        </w:tc>
      </w:tr>
      <w:tr w:rsidR="0043538E" w14:paraId="7C1B1FCA" w14:textId="77777777" w:rsidTr="00334EC0">
        <w:tc>
          <w:tcPr>
            <w:tcW w:w="955" w:type="dxa"/>
          </w:tcPr>
          <w:p w14:paraId="0AFE988D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642F0D3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Diketahui</w:t>
            </w:r>
            <w:proofErr w:type="spellEnd"/>
            <w:r w:rsidRPr="00B07E2C">
              <w:t xml:space="preserve"> f(x) = x^3. Nilai </w:t>
            </w:r>
            <w:proofErr w:type="spellStart"/>
            <w:r w:rsidRPr="00B07E2C">
              <w:t>turunan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kedua</w:t>
            </w:r>
            <w:proofErr w:type="spellEnd"/>
            <w:r w:rsidRPr="00B07E2C">
              <w:t xml:space="preserve"> f″(x)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F1F956B" w14:textId="77777777" w:rsidTr="00334EC0">
        <w:tc>
          <w:tcPr>
            <w:tcW w:w="955" w:type="dxa"/>
          </w:tcPr>
          <w:p w14:paraId="379F91A7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7FA3848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6x</w:t>
            </w:r>
          </w:p>
        </w:tc>
      </w:tr>
      <w:tr w:rsidR="0043538E" w14:paraId="05320356" w14:textId="77777777" w:rsidTr="00334EC0">
        <w:tc>
          <w:tcPr>
            <w:tcW w:w="955" w:type="dxa"/>
          </w:tcPr>
          <w:p w14:paraId="39B3FF37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952B68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3x^2</w:t>
            </w:r>
          </w:p>
        </w:tc>
      </w:tr>
      <w:tr w:rsidR="0043538E" w14:paraId="3F795E1C" w14:textId="77777777" w:rsidTr="00334EC0">
        <w:tc>
          <w:tcPr>
            <w:tcW w:w="955" w:type="dxa"/>
          </w:tcPr>
          <w:p w14:paraId="6AB6B1FD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7DD7162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2x</w:t>
            </w:r>
          </w:p>
        </w:tc>
      </w:tr>
      <w:tr w:rsidR="0043538E" w14:paraId="166FA1CD" w14:textId="77777777" w:rsidTr="00334EC0">
        <w:tc>
          <w:tcPr>
            <w:tcW w:w="955" w:type="dxa"/>
          </w:tcPr>
          <w:p w14:paraId="2E1C3BE7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0C32DDB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57F4F56E" w14:textId="77777777" w:rsidTr="00334EC0">
        <w:tc>
          <w:tcPr>
            <w:tcW w:w="955" w:type="dxa"/>
          </w:tcPr>
          <w:p w14:paraId="539EE86C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124764D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x^2</w:t>
            </w:r>
          </w:p>
        </w:tc>
      </w:tr>
      <w:tr w:rsidR="0043538E" w14:paraId="07EA3DA1" w14:textId="77777777" w:rsidTr="00334EC0">
        <w:tc>
          <w:tcPr>
            <w:tcW w:w="955" w:type="dxa"/>
          </w:tcPr>
          <w:p w14:paraId="6B786EED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6445E8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15</w:t>
            </w:r>
          </w:p>
        </w:tc>
      </w:tr>
      <w:tr w:rsidR="0043538E" w14:paraId="587904AA" w14:textId="77777777" w:rsidTr="00334EC0">
        <w:tc>
          <w:tcPr>
            <w:tcW w:w="955" w:type="dxa"/>
          </w:tcPr>
          <w:p w14:paraId="404AF6E5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16EE8BE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integral ∫ 4x dx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3145E41" w14:textId="77777777" w:rsidTr="00334EC0">
        <w:tc>
          <w:tcPr>
            <w:tcW w:w="955" w:type="dxa"/>
          </w:tcPr>
          <w:p w14:paraId="35B4C400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72D0107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2x^2 + C</w:t>
            </w:r>
          </w:p>
        </w:tc>
      </w:tr>
      <w:tr w:rsidR="0043538E" w14:paraId="3664F808" w14:textId="77777777" w:rsidTr="00334EC0">
        <w:tc>
          <w:tcPr>
            <w:tcW w:w="955" w:type="dxa"/>
          </w:tcPr>
          <w:p w14:paraId="2F709FEF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EB44FC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4x^2 + C</w:t>
            </w:r>
          </w:p>
        </w:tc>
      </w:tr>
      <w:tr w:rsidR="0043538E" w14:paraId="5F519042" w14:textId="77777777" w:rsidTr="00334EC0">
        <w:tc>
          <w:tcPr>
            <w:tcW w:w="955" w:type="dxa"/>
          </w:tcPr>
          <w:p w14:paraId="5A8C1EF9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C8D2F0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x^2 + C</w:t>
            </w:r>
          </w:p>
        </w:tc>
      </w:tr>
      <w:tr w:rsidR="0043538E" w14:paraId="4E261E08" w14:textId="77777777" w:rsidTr="00334EC0">
        <w:tc>
          <w:tcPr>
            <w:tcW w:w="955" w:type="dxa"/>
          </w:tcPr>
          <w:p w14:paraId="57180BB7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086603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4x + C</w:t>
            </w:r>
          </w:p>
        </w:tc>
      </w:tr>
      <w:tr w:rsidR="0043538E" w14:paraId="32A4EA1D" w14:textId="77777777" w:rsidTr="00334EC0">
        <w:tc>
          <w:tcPr>
            <w:tcW w:w="955" w:type="dxa"/>
          </w:tcPr>
          <w:p w14:paraId="275B0302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698F1EF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2x + C</w:t>
            </w:r>
          </w:p>
        </w:tc>
      </w:tr>
      <w:tr w:rsidR="0043538E" w14:paraId="7253AA86" w14:textId="77777777" w:rsidTr="00334EC0">
        <w:tc>
          <w:tcPr>
            <w:tcW w:w="955" w:type="dxa"/>
          </w:tcPr>
          <w:p w14:paraId="7BB62D54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16F5E4B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16</w:t>
            </w:r>
          </w:p>
        </w:tc>
      </w:tr>
      <w:tr w:rsidR="0043538E" w14:paraId="173A206B" w14:textId="77777777" w:rsidTr="00334EC0">
        <w:tc>
          <w:tcPr>
            <w:tcW w:w="955" w:type="dxa"/>
          </w:tcPr>
          <w:p w14:paraId="0EC1CE6B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3C189C8A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</w:t>
            </w:r>
            <w:proofErr w:type="spellStart"/>
            <w:r w:rsidRPr="00B07E2C">
              <w:t>matriks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identitas</w:t>
            </w:r>
            <w:proofErr w:type="spellEnd"/>
            <w:r w:rsidRPr="00B07E2C">
              <w:t xml:space="preserve"> 2×2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I dan A = [[a, 0], [0, a]],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A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matriks</w:t>
            </w:r>
            <w:proofErr w:type="spellEnd"/>
            <w:r w:rsidRPr="00B07E2C">
              <w:t xml:space="preserve"> ....</w:t>
            </w:r>
          </w:p>
        </w:tc>
      </w:tr>
      <w:tr w:rsidR="0043538E" w14:paraId="6858028A" w14:textId="77777777" w:rsidTr="00334EC0">
        <w:tc>
          <w:tcPr>
            <w:tcW w:w="955" w:type="dxa"/>
          </w:tcPr>
          <w:p w14:paraId="2BFA6AE2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40E33AEA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skalar</w:t>
            </w:r>
            <w:proofErr w:type="spellEnd"/>
          </w:p>
        </w:tc>
      </w:tr>
      <w:tr w:rsidR="0043538E" w14:paraId="2AF18340" w14:textId="77777777" w:rsidTr="00334EC0">
        <w:tc>
          <w:tcPr>
            <w:tcW w:w="955" w:type="dxa"/>
          </w:tcPr>
          <w:p w14:paraId="136658AE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5864B7F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diagonal </w:t>
            </w:r>
            <w:proofErr w:type="spellStart"/>
            <w:r w:rsidRPr="00B07E2C">
              <w:t>tak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skalar</w:t>
            </w:r>
            <w:proofErr w:type="spellEnd"/>
          </w:p>
        </w:tc>
      </w:tr>
      <w:tr w:rsidR="0043538E" w14:paraId="2CC1152D" w14:textId="77777777" w:rsidTr="00334EC0">
        <w:tc>
          <w:tcPr>
            <w:tcW w:w="955" w:type="dxa"/>
          </w:tcPr>
          <w:p w14:paraId="0E44FAE8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75A42C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segitiga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atas</w:t>
            </w:r>
            <w:proofErr w:type="spellEnd"/>
          </w:p>
        </w:tc>
      </w:tr>
      <w:tr w:rsidR="0043538E" w14:paraId="558956C3" w14:textId="77777777" w:rsidTr="00334EC0">
        <w:tc>
          <w:tcPr>
            <w:tcW w:w="955" w:type="dxa"/>
          </w:tcPr>
          <w:p w14:paraId="0656385E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34BD198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singular</w:t>
            </w:r>
          </w:p>
        </w:tc>
      </w:tr>
      <w:tr w:rsidR="0043538E" w14:paraId="7F694678" w14:textId="77777777" w:rsidTr="00334EC0">
        <w:tc>
          <w:tcPr>
            <w:tcW w:w="955" w:type="dxa"/>
          </w:tcPr>
          <w:p w14:paraId="10D2674F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72D20DD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nol</w:t>
            </w:r>
            <w:proofErr w:type="spellEnd"/>
          </w:p>
        </w:tc>
      </w:tr>
      <w:tr w:rsidR="0043538E" w14:paraId="3E80A599" w14:textId="77777777" w:rsidTr="00334EC0">
        <w:tc>
          <w:tcPr>
            <w:tcW w:w="955" w:type="dxa"/>
          </w:tcPr>
          <w:p w14:paraId="04C15C50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8FF202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17</w:t>
            </w:r>
          </w:p>
        </w:tc>
      </w:tr>
      <w:tr w:rsidR="0043538E" w14:paraId="217E8313" w14:textId="77777777" w:rsidTr="00334EC0">
        <w:tc>
          <w:tcPr>
            <w:tcW w:w="955" w:type="dxa"/>
          </w:tcPr>
          <w:p w14:paraId="685DB1FA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6D81A40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(2 + √</w:t>
            </w:r>
            <w:proofErr w:type="gramStart"/>
            <w:r w:rsidRPr="00B07E2C">
              <w:t>3)(</w:t>
            </w:r>
            <w:proofErr w:type="gramEnd"/>
            <w:r w:rsidRPr="00B07E2C">
              <w:t xml:space="preserve">2 − √3)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0E2F0ED" w14:textId="77777777" w:rsidTr="00334EC0">
        <w:tc>
          <w:tcPr>
            <w:tcW w:w="955" w:type="dxa"/>
          </w:tcPr>
          <w:p w14:paraId="0D77445A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3385D90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6F53F0A3" w14:textId="77777777" w:rsidTr="00334EC0">
        <w:tc>
          <w:tcPr>
            <w:tcW w:w="955" w:type="dxa"/>
          </w:tcPr>
          <w:p w14:paraId="0D418DB7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26E6624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−1</w:t>
            </w:r>
          </w:p>
        </w:tc>
      </w:tr>
      <w:tr w:rsidR="0043538E" w14:paraId="5738B358" w14:textId="77777777" w:rsidTr="00334EC0">
        <w:tc>
          <w:tcPr>
            <w:tcW w:w="955" w:type="dxa"/>
          </w:tcPr>
          <w:p w14:paraId="024390AF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7512399A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66B914A9" w14:textId="77777777" w:rsidTr="00334EC0">
        <w:tc>
          <w:tcPr>
            <w:tcW w:w="955" w:type="dxa"/>
          </w:tcPr>
          <w:p w14:paraId="35452530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38B083B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4EFD9F31" w14:textId="77777777" w:rsidTr="00334EC0">
        <w:tc>
          <w:tcPr>
            <w:tcW w:w="955" w:type="dxa"/>
          </w:tcPr>
          <w:p w14:paraId="655A7ECB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5BBF250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0054279F" w14:textId="77777777" w:rsidTr="00334EC0">
        <w:tc>
          <w:tcPr>
            <w:tcW w:w="955" w:type="dxa"/>
          </w:tcPr>
          <w:p w14:paraId="72D10678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57F22A7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18</w:t>
            </w:r>
          </w:p>
        </w:tc>
      </w:tr>
      <w:tr w:rsidR="0043538E" w14:paraId="570122F3" w14:textId="77777777" w:rsidTr="00334EC0">
        <w:tc>
          <w:tcPr>
            <w:tcW w:w="955" w:type="dxa"/>
          </w:tcPr>
          <w:p w14:paraId="3780B310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5F623E6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log₁₀ x = 2,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x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7A7CCA60" w14:textId="77777777" w:rsidTr="00334EC0">
        <w:tc>
          <w:tcPr>
            <w:tcW w:w="955" w:type="dxa"/>
          </w:tcPr>
          <w:p w14:paraId="61A6B831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53F5099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100</w:t>
            </w:r>
          </w:p>
        </w:tc>
      </w:tr>
      <w:tr w:rsidR="0043538E" w14:paraId="22215239" w14:textId="77777777" w:rsidTr="00334EC0">
        <w:tc>
          <w:tcPr>
            <w:tcW w:w="955" w:type="dxa"/>
          </w:tcPr>
          <w:p w14:paraId="206CC8C0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85E3B9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10</w:t>
            </w:r>
          </w:p>
        </w:tc>
      </w:tr>
      <w:tr w:rsidR="0043538E" w14:paraId="25F3E6F0" w14:textId="77777777" w:rsidTr="00334EC0">
        <w:tc>
          <w:tcPr>
            <w:tcW w:w="955" w:type="dxa"/>
          </w:tcPr>
          <w:p w14:paraId="735C0EEC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2DB5791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20</w:t>
            </w:r>
          </w:p>
        </w:tc>
      </w:tr>
      <w:tr w:rsidR="0043538E" w14:paraId="32779219" w14:textId="77777777" w:rsidTr="00334EC0">
        <w:tc>
          <w:tcPr>
            <w:tcW w:w="955" w:type="dxa"/>
          </w:tcPr>
          <w:p w14:paraId="18EF4EC5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2FAD9D4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50</w:t>
            </w:r>
          </w:p>
        </w:tc>
      </w:tr>
      <w:tr w:rsidR="0043538E" w14:paraId="3BD35BCA" w14:textId="77777777" w:rsidTr="00334EC0">
        <w:tc>
          <w:tcPr>
            <w:tcW w:w="955" w:type="dxa"/>
          </w:tcPr>
          <w:p w14:paraId="302C92BD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906255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200</w:t>
            </w:r>
          </w:p>
        </w:tc>
      </w:tr>
      <w:tr w:rsidR="0043538E" w14:paraId="5073A5B2" w14:textId="77777777" w:rsidTr="00334EC0">
        <w:tc>
          <w:tcPr>
            <w:tcW w:w="955" w:type="dxa"/>
          </w:tcPr>
          <w:p w14:paraId="36751E6A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461C8DA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19</w:t>
            </w:r>
          </w:p>
        </w:tc>
      </w:tr>
      <w:tr w:rsidR="0043538E" w14:paraId="0D3E7685" w14:textId="77777777" w:rsidTr="00334EC0">
        <w:tc>
          <w:tcPr>
            <w:tcW w:w="955" w:type="dxa"/>
          </w:tcPr>
          <w:p w14:paraId="7FA88FED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00A6776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Diketahui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peluang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suatu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kejadian</w:t>
            </w:r>
            <w:proofErr w:type="spellEnd"/>
            <w:r w:rsidRPr="00B07E2C">
              <w:t xml:space="preserve"> A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0,3. </w:t>
            </w:r>
            <w:proofErr w:type="spellStart"/>
            <w:r w:rsidRPr="00B07E2C">
              <w:t>Peluang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komplemennya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72B5C313" w14:textId="77777777" w:rsidTr="00334EC0">
        <w:tc>
          <w:tcPr>
            <w:tcW w:w="955" w:type="dxa"/>
          </w:tcPr>
          <w:p w14:paraId="30557B39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5A6513C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0,7</w:t>
            </w:r>
          </w:p>
        </w:tc>
      </w:tr>
      <w:tr w:rsidR="0043538E" w14:paraId="4F4654D7" w14:textId="77777777" w:rsidTr="00334EC0">
        <w:tc>
          <w:tcPr>
            <w:tcW w:w="955" w:type="dxa"/>
          </w:tcPr>
          <w:p w14:paraId="4209B460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959A61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0,3</w:t>
            </w:r>
          </w:p>
        </w:tc>
      </w:tr>
      <w:tr w:rsidR="0043538E" w14:paraId="49C6B7AB" w14:textId="77777777" w:rsidTr="00334EC0">
        <w:tc>
          <w:tcPr>
            <w:tcW w:w="955" w:type="dxa"/>
          </w:tcPr>
          <w:p w14:paraId="58319FAF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2C7E5C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0,5</w:t>
            </w:r>
          </w:p>
        </w:tc>
      </w:tr>
      <w:tr w:rsidR="0043538E" w14:paraId="113DF02E" w14:textId="77777777" w:rsidTr="00334EC0">
        <w:tc>
          <w:tcPr>
            <w:tcW w:w="955" w:type="dxa"/>
          </w:tcPr>
          <w:p w14:paraId="6780F3B0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9118C3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0,6</w:t>
            </w:r>
          </w:p>
        </w:tc>
      </w:tr>
      <w:tr w:rsidR="0043538E" w14:paraId="7CEF399E" w14:textId="77777777" w:rsidTr="00334EC0">
        <w:tc>
          <w:tcPr>
            <w:tcW w:w="955" w:type="dxa"/>
          </w:tcPr>
          <w:p w14:paraId="1033DD65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0C1268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0,9</w:t>
            </w:r>
          </w:p>
        </w:tc>
      </w:tr>
      <w:tr w:rsidR="0043538E" w14:paraId="2DFE5FD7" w14:textId="77777777" w:rsidTr="00334EC0">
        <w:tc>
          <w:tcPr>
            <w:tcW w:w="955" w:type="dxa"/>
          </w:tcPr>
          <w:p w14:paraId="00824DED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21F4236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20</w:t>
            </w:r>
          </w:p>
        </w:tc>
      </w:tr>
      <w:tr w:rsidR="0043538E" w14:paraId="4CBF88FC" w14:textId="77777777" w:rsidTr="00334EC0">
        <w:tc>
          <w:tcPr>
            <w:tcW w:w="955" w:type="dxa"/>
          </w:tcPr>
          <w:p w14:paraId="12AF760A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70501EE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</w:t>
            </w:r>
            <w:proofErr w:type="spellStart"/>
            <w:r w:rsidRPr="00B07E2C">
              <w:t>vektor</w:t>
            </w:r>
            <w:proofErr w:type="spellEnd"/>
            <w:r w:rsidRPr="00B07E2C">
              <w:t xml:space="preserve"> u = (2, 3) dan v = (−1, 4),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u + v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4669611F" w14:textId="77777777" w:rsidTr="00334EC0">
        <w:tc>
          <w:tcPr>
            <w:tcW w:w="955" w:type="dxa"/>
          </w:tcPr>
          <w:p w14:paraId="6AF6F8CC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1FB38E5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(1, 7)</w:t>
            </w:r>
          </w:p>
        </w:tc>
      </w:tr>
      <w:tr w:rsidR="0043538E" w14:paraId="1BC75DC8" w14:textId="77777777" w:rsidTr="00334EC0">
        <w:tc>
          <w:tcPr>
            <w:tcW w:w="955" w:type="dxa"/>
          </w:tcPr>
          <w:p w14:paraId="53BFCC36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00A075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(3, 7)</w:t>
            </w:r>
          </w:p>
        </w:tc>
      </w:tr>
      <w:tr w:rsidR="0043538E" w14:paraId="77998A6B" w14:textId="77777777" w:rsidTr="00334EC0">
        <w:tc>
          <w:tcPr>
            <w:tcW w:w="955" w:type="dxa"/>
          </w:tcPr>
          <w:p w14:paraId="4A6593B4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35E043E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(1, −1)</w:t>
            </w:r>
          </w:p>
        </w:tc>
      </w:tr>
      <w:tr w:rsidR="0043538E" w14:paraId="17C3DC36" w14:textId="77777777" w:rsidTr="00334EC0">
        <w:tc>
          <w:tcPr>
            <w:tcW w:w="955" w:type="dxa"/>
          </w:tcPr>
          <w:p w14:paraId="58603018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7D21E10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(−3, 7)</w:t>
            </w:r>
          </w:p>
        </w:tc>
      </w:tr>
      <w:tr w:rsidR="0043538E" w14:paraId="4481CED8" w14:textId="77777777" w:rsidTr="00334EC0">
        <w:tc>
          <w:tcPr>
            <w:tcW w:w="955" w:type="dxa"/>
          </w:tcPr>
          <w:p w14:paraId="4FE3BC7D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6EC2DC1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(1, 1)</w:t>
            </w:r>
          </w:p>
        </w:tc>
      </w:tr>
      <w:tr w:rsidR="0043538E" w14:paraId="62FB5160" w14:textId="77777777" w:rsidTr="00334EC0">
        <w:tc>
          <w:tcPr>
            <w:tcW w:w="955" w:type="dxa"/>
          </w:tcPr>
          <w:p w14:paraId="42E91DBE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426E3B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21</w:t>
            </w:r>
          </w:p>
        </w:tc>
      </w:tr>
      <w:tr w:rsidR="0043538E" w14:paraId="009C0EDF" w14:textId="77777777" w:rsidTr="00334EC0">
        <w:tc>
          <w:tcPr>
            <w:tcW w:w="955" w:type="dxa"/>
          </w:tcPr>
          <w:p w14:paraId="5E6DC4E9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3428143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f(x) = 1/x,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f′(x)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4BE76200" w14:textId="77777777" w:rsidTr="00334EC0">
        <w:tc>
          <w:tcPr>
            <w:tcW w:w="955" w:type="dxa"/>
          </w:tcPr>
          <w:p w14:paraId="7DF33DC6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7795E10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−1/x^2</w:t>
            </w:r>
          </w:p>
        </w:tc>
      </w:tr>
      <w:tr w:rsidR="0043538E" w14:paraId="77BC6A3D" w14:textId="77777777" w:rsidTr="00334EC0">
        <w:tc>
          <w:tcPr>
            <w:tcW w:w="955" w:type="dxa"/>
          </w:tcPr>
          <w:p w14:paraId="06A76F59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6067588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1/x^2</w:t>
            </w:r>
          </w:p>
        </w:tc>
      </w:tr>
      <w:tr w:rsidR="0043538E" w14:paraId="5A9E68A9" w14:textId="77777777" w:rsidTr="00334EC0">
        <w:tc>
          <w:tcPr>
            <w:tcW w:w="955" w:type="dxa"/>
          </w:tcPr>
          <w:p w14:paraId="1244AAA3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6F52E81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−x</w:t>
            </w:r>
          </w:p>
        </w:tc>
      </w:tr>
      <w:tr w:rsidR="0043538E" w14:paraId="5C9DFE8D" w14:textId="77777777" w:rsidTr="00334EC0">
        <w:tc>
          <w:tcPr>
            <w:tcW w:w="955" w:type="dxa"/>
          </w:tcPr>
          <w:p w14:paraId="0A21FF21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55453F6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1/x</w:t>
            </w:r>
          </w:p>
        </w:tc>
      </w:tr>
      <w:tr w:rsidR="0043538E" w14:paraId="6E668D33" w14:textId="77777777" w:rsidTr="00334EC0">
        <w:tc>
          <w:tcPr>
            <w:tcW w:w="955" w:type="dxa"/>
          </w:tcPr>
          <w:p w14:paraId="343B408A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6027B56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−1/x</w:t>
            </w:r>
          </w:p>
        </w:tc>
      </w:tr>
      <w:tr w:rsidR="0043538E" w14:paraId="0A15FC6C" w14:textId="77777777" w:rsidTr="00334EC0">
        <w:tc>
          <w:tcPr>
            <w:tcW w:w="955" w:type="dxa"/>
          </w:tcPr>
          <w:p w14:paraId="6F43CF7E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177BF94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22</w:t>
            </w:r>
          </w:p>
        </w:tc>
      </w:tr>
      <w:tr w:rsidR="0043538E" w14:paraId="34270E7A" w14:textId="77777777" w:rsidTr="00334EC0">
        <w:tc>
          <w:tcPr>
            <w:tcW w:w="955" w:type="dxa"/>
          </w:tcPr>
          <w:p w14:paraId="08816B7E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6805735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Hasil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lim</w:t>
            </w:r>
            <w:proofErr w:type="spellEnd"/>
            <w:r w:rsidRPr="00B07E2C">
              <w:t xml:space="preserve"> x→0 (sin x) / x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1703DE86" w14:textId="77777777" w:rsidTr="00334EC0">
        <w:tc>
          <w:tcPr>
            <w:tcW w:w="955" w:type="dxa"/>
          </w:tcPr>
          <w:p w14:paraId="59631C6F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4A46BE6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6C865B94" w14:textId="77777777" w:rsidTr="00334EC0">
        <w:tc>
          <w:tcPr>
            <w:tcW w:w="955" w:type="dxa"/>
          </w:tcPr>
          <w:p w14:paraId="0A7C7162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631660A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23D36CF6" w14:textId="77777777" w:rsidTr="00334EC0">
        <w:tc>
          <w:tcPr>
            <w:tcW w:w="955" w:type="dxa"/>
          </w:tcPr>
          <w:p w14:paraId="79741B19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7640824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∞</w:t>
            </w:r>
          </w:p>
        </w:tc>
      </w:tr>
      <w:tr w:rsidR="0043538E" w14:paraId="36F3F65A" w14:textId="77777777" w:rsidTr="00334EC0">
        <w:tc>
          <w:tcPr>
            <w:tcW w:w="955" w:type="dxa"/>
          </w:tcPr>
          <w:p w14:paraId="0107DAA2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255B345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−1</w:t>
            </w:r>
          </w:p>
        </w:tc>
      </w:tr>
      <w:tr w:rsidR="0043538E" w14:paraId="478A5E0A" w14:textId="77777777" w:rsidTr="00334EC0">
        <w:tc>
          <w:tcPr>
            <w:tcW w:w="955" w:type="dxa"/>
          </w:tcPr>
          <w:p w14:paraId="483EACA1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27717B0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70A6B585" w14:textId="77777777" w:rsidTr="00334EC0">
        <w:tc>
          <w:tcPr>
            <w:tcW w:w="955" w:type="dxa"/>
          </w:tcPr>
          <w:p w14:paraId="224687F1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6D9E80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23</w:t>
            </w:r>
          </w:p>
        </w:tc>
      </w:tr>
      <w:tr w:rsidR="0043538E" w14:paraId="30A13C53" w14:textId="77777777" w:rsidTr="00334EC0">
        <w:tc>
          <w:tcPr>
            <w:tcW w:w="955" w:type="dxa"/>
          </w:tcPr>
          <w:p w14:paraId="468EA7E0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69CB204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(3 + 4</w:t>
            </w:r>
            <w:proofErr w:type="gramStart"/>
            <w:r w:rsidRPr="00B07E2C">
              <w:t>i)(</w:t>
            </w:r>
            <w:proofErr w:type="gramEnd"/>
            <w:r w:rsidRPr="00B07E2C">
              <w:t xml:space="preserve">3 − 4i)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7A24E0C" w14:textId="77777777" w:rsidTr="00334EC0">
        <w:tc>
          <w:tcPr>
            <w:tcW w:w="955" w:type="dxa"/>
          </w:tcPr>
          <w:p w14:paraId="34940668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2DC69DD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25</w:t>
            </w:r>
          </w:p>
        </w:tc>
      </w:tr>
      <w:tr w:rsidR="0043538E" w14:paraId="68287C9C" w14:textId="77777777" w:rsidTr="00334EC0">
        <w:tc>
          <w:tcPr>
            <w:tcW w:w="955" w:type="dxa"/>
          </w:tcPr>
          <w:p w14:paraId="6898EF62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4E24785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</w:t>
            </w:r>
          </w:p>
        </w:tc>
      </w:tr>
      <w:tr w:rsidR="0043538E" w14:paraId="0D8E3339" w14:textId="77777777" w:rsidTr="00334EC0">
        <w:tc>
          <w:tcPr>
            <w:tcW w:w="955" w:type="dxa"/>
          </w:tcPr>
          <w:p w14:paraId="74416DEC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D22DD3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9</w:t>
            </w:r>
          </w:p>
        </w:tc>
      </w:tr>
      <w:tr w:rsidR="0043538E" w14:paraId="5FB9E911" w14:textId="77777777" w:rsidTr="00334EC0">
        <w:tc>
          <w:tcPr>
            <w:tcW w:w="955" w:type="dxa"/>
          </w:tcPr>
          <w:p w14:paraId="234FBED1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455818B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16</w:t>
            </w:r>
          </w:p>
        </w:tc>
      </w:tr>
      <w:tr w:rsidR="0043538E" w14:paraId="0E01CE9F" w14:textId="77777777" w:rsidTr="00334EC0">
        <w:tc>
          <w:tcPr>
            <w:tcW w:w="955" w:type="dxa"/>
          </w:tcPr>
          <w:p w14:paraId="7A2F2C48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7EC2B0B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0DF32C9E" w14:textId="77777777" w:rsidTr="00334EC0">
        <w:tc>
          <w:tcPr>
            <w:tcW w:w="955" w:type="dxa"/>
          </w:tcPr>
          <w:p w14:paraId="76606C85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C30247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24</w:t>
            </w:r>
          </w:p>
        </w:tc>
      </w:tr>
      <w:tr w:rsidR="0043538E" w14:paraId="3BDD6DB0" w14:textId="77777777" w:rsidTr="00334EC0">
        <w:tc>
          <w:tcPr>
            <w:tcW w:w="955" w:type="dxa"/>
          </w:tcPr>
          <w:p w14:paraId="45035EF9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2D5F4B6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7E2C">
              <w:t>Diketahui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deret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geometri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tak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hingga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dengan</w:t>
            </w:r>
            <w:proofErr w:type="spellEnd"/>
            <w:r w:rsidRPr="00B07E2C">
              <w:t xml:space="preserve"> a = 2 dan r = 1/2. </w:t>
            </w:r>
            <w:proofErr w:type="spellStart"/>
            <w:r w:rsidRPr="00B07E2C">
              <w:t>Jumlah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deret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tak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hingga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tersebut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251CC1C3" w14:textId="77777777" w:rsidTr="00334EC0">
        <w:tc>
          <w:tcPr>
            <w:tcW w:w="955" w:type="dxa"/>
          </w:tcPr>
          <w:p w14:paraId="38C5D1A7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1808CFE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3F8E4FA4" w14:textId="77777777" w:rsidTr="00334EC0">
        <w:tc>
          <w:tcPr>
            <w:tcW w:w="955" w:type="dxa"/>
          </w:tcPr>
          <w:p w14:paraId="5B421E72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1296D5A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7F09C49B" w14:textId="77777777" w:rsidTr="00334EC0">
        <w:tc>
          <w:tcPr>
            <w:tcW w:w="955" w:type="dxa"/>
          </w:tcPr>
          <w:p w14:paraId="51920B5D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6ACABEE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6CEFFB39" w14:textId="77777777" w:rsidTr="00334EC0">
        <w:tc>
          <w:tcPr>
            <w:tcW w:w="955" w:type="dxa"/>
          </w:tcPr>
          <w:p w14:paraId="34C86CB7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07FF6C7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0929E9C5" w14:textId="77777777" w:rsidTr="00334EC0">
        <w:tc>
          <w:tcPr>
            <w:tcW w:w="955" w:type="dxa"/>
          </w:tcPr>
          <w:p w14:paraId="4D85A12F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1A855C1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0EDCC5F5" w14:textId="77777777" w:rsidTr="00334EC0">
        <w:tc>
          <w:tcPr>
            <w:tcW w:w="955" w:type="dxa"/>
          </w:tcPr>
          <w:p w14:paraId="27F9EC21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39E4855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25</w:t>
            </w:r>
          </w:p>
        </w:tc>
      </w:tr>
      <w:tr w:rsidR="0043538E" w14:paraId="4051BB99" w14:textId="77777777" w:rsidTr="00334EC0">
        <w:tc>
          <w:tcPr>
            <w:tcW w:w="955" w:type="dxa"/>
          </w:tcPr>
          <w:p w14:paraId="46A30FEF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78A72C0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</w:t>
            </w:r>
            <w:proofErr w:type="spellStart"/>
            <w:r w:rsidRPr="00B07E2C">
              <w:t>determinan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matriks</w:t>
            </w:r>
            <w:proofErr w:type="spellEnd"/>
            <w:r w:rsidRPr="00B07E2C">
              <w:t xml:space="preserve"> [[a, 0], [0, b]]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12 dan a = 3,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b = ....</w:t>
            </w:r>
          </w:p>
        </w:tc>
      </w:tr>
      <w:tr w:rsidR="0043538E" w14:paraId="2D21471E" w14:textId="77777777" w:rsidTr="00334EC0">
        <w:tc>
          <w:tcPr>
            <w:tcW w:w="955" w:type="dxa"/>
          </w:tcPr>
          <w:p w14:paraId="1A96C483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24FD869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3D5B497A" w14:textId="77777777" w:rsidTr="00334EC0">
        <w:tc>
          <w:tcPr>
            <w:tcW w:w="955" w:type="dxa"/>
          </w:tcPr>
          <w:p w14:paraId="70B211D4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7A62DA3D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26161A95" w14:textId="77777777" w:rsidTr="00334EC0">
        <w:tc>
          <w:tcPr>
            <w:tcW w:w="955" w:type="dxa"/>
          </w:tcPr>
          <w:p w14:paraId="721E95C6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1A64BF9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7748D012" w14:textId="77777777" w:rsidTr="00334EC0">
        <w:tc>
          <w:tcPr>
            <w:tcW w:w="955" w:type="dxa"/>
          </w:tcPr>
          <w:p w14:paraId="3906981A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4D05EC5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06999C4C" w14:textId="77777777" w:rsidTr="00334EC0">
        <w:tc>
          <w:tcPr>
            <w:tcW w:w="955" w:type="dxa"/>
          </w:tcPr>
          <w:p w14:paraId="3F633627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5C215A7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0FED35FE" w14:textId="77777777" w:rsidTr="00334EC0">
        <w:tc>
          <w:tcPr>
            <w:tcW w:w="955" w:type="dxa"/>
          </w:tcPr>
          <w:p w14:paraId="4E0DC123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00B73808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26</w:t>
            </w:r>
          </w:p>
        </w:tc>
      </w:tr>
      <w:tr w:rsidR="0043538E" w14:paraId="11A828F5" w14:textId="77777777" w:rsidTr="00334EC0">
        <w:tc>
          <w:tcPr>
            <w:tcW w:w="955" w:type="dxa"/>
          </w:tcPr>
          <w:p w14:paraId="1A3D15C3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34789991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X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variabel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acak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dengan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harapan</w:t>
            </w:r>
            <w:proofErr w:type="spellEnd"/>
            <w:r w:rsidRPr="00B07E2C">
              <w:t xml:space="preserve"> E(X) = 5,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E(2X)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1DF4D1B3" w14:textId="77777777" w:rsidTr="00334EC0">
        <w:tc>
          <w:tcPr>
            <w:tcW w:w="955" w:type="dxa"/>
          </w:tcPr>
          <w:p w14:paraId="7B37EF97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2BEF7F5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10</w:t>
            </w:r>
          </w:p>
        </w:tc>
      </w:tr>
      <w:tr w:rsidR="0043538E" w14:paraId="6F18DD14" w14:textId="77777777" w:rsidTr="00334EC0">
        <w:tc>
          <w:tcPr>
            <w:tcW w:w="955" w:type="dxa"/>
          </w:tcPr>
          <w:p w14:paraId="541D7021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863935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6629BC82" w14:textId="77777777" w:rsidTr="00334EC0">
        <w:tc>
          <w:tcPr>
            <w:tcW w:w="955" w:type="dxa"/>
          </w:tcPr>
          <w:p w14:paraId="27E62BFF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4432A67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7</w:t>
            </w:r>
          </w:p>
        </w:tc>
      </w:tr>
      <w:tr w:rsidR="0043538E" w14:paraId="332AB305" w14:textId="77777777" w:rsidTr="00334EC0">
        <w:tc>
          <w:tcPr>
            <w:tcW w:w="955" w:type="dxa"/>
          </w:tcPr>
          <w:p w14:paraId="6A31C2C8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120A60A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8</w:t>
            </w:r>
          </w:p>
        </w:tc>
      </w:tr>
      <w:tr w:rsidR="0043538E" w14:paraId="2DE629A5" w14:textId="77777777" w:rsidTr="00334EC0">
        <w:tc>
          <w:tcPr>
            <w:tcW w:w="955" w:type="dxa"/>
          </w:tcPr>
          <w:p w14:paraId="0822A42E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40138A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12</w:t>
            </w:r>
          </w:p>
        </w:tc>
      </w:tr>
      <w:tr w:rsidR="0043538E" w14:paraId="785C5949" w14:textId="77777777" w:rsidTr="00334EC0">
        <w:tc>
          <w:tcPr>
            <w:tcW w:w="955" w:type="dxa"/>
          </w:tcPr>
          <w:p w14:paraId="71D85869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13C49A3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27</w:t>
            </w:r>
          </w:p>
        </w:tc>
      </w:tr>
      <w:tr w:rsidR="0043538E" w14:paraId="75741EB9" w14:textId="77777777" w:rsidTr="00334EC0">
        <w:tc>
          <w:tcPr>
            <w:tcW w:w="955" w:type="dxa"/>
          </w:tcPr>
          <w:p w14:paraId="09DA3FA8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14C8C68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|x − 3| = 5,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jumlah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semua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x yang </w:t>
            </w:r>
            <w:proofErr w:type="spellStart"/>
            <w:r w:rsidRPr="00B07E2C">
              <w:t>mungkin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4949C077" w14:textId="77777777" w:rsidTr="00334EC0">
        <w:tc>
          <w:tcPr>
            <w:tcW w:w="955" w:type="dxa"/>
          </w:tcPr>
          <w:p w14:paraId="02CB9393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56E92553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15422DCD" w14:textId="77777777" w:rsidTr="00334EC0">
        <w:tc>
          <w:tcPr>
            <w:tcW w:w="955" w:type="dxa"/>
          </w:tcPr>
          <w:p w14:paraId="2D696182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3ECE8E9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3577B29B" w14:textId="77777777" w:rsidTr="00334EC0">
        <w:tc>
          <w:tcPr>
            <w:tcW w:w="955" w:type="dxa"/>
          </w:tcPr>
          <w:p w14:paraId="26E3C241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0A9FF49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8</w:t>
            </w:r>
          </w:p>
        </w:tc>
      </w:tr>
      <w:tr w:rsidR="0043538E" w14:paraId="04A45557" w14:textId="77777777" w:rsidTr="00334EC0">
        <w:tc>
          <w:tcPr>
            <w:tcW w:w="955" w:type="dxa"/>
          </w:tcPr>
          <w:p w14:paraId="4C0BA50C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75C794C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−2</w:t>
            </w:r>
          </w:p>
        </w:tc>
      </w:tr>
      <w:tr w:rsidR="0043538E" w14:paraId="666E2C4E" w14:textId="77777777" w:rsidTr="00334EC0">
        <w:tc>
          <w:tcPr>
            <w:tcW w:w="955" w:type="dxa"/>
          </w:tcPr>
          <w:p w14:paraId="2F6AAE91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2AB7C0DA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0E4F39DE" w14:textId="77777777" w:rsidTr="00334EC0">
        <w:tc>
          <w:tcPr>
            <w:tcW w:w="955" w:type="dxa"/>
          </w:tcPr>
          <w:p w14:paraId="2BA6A69F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3352E60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28</w:t>
            </w:r>
          </w:p>
        </w:tc>
      </w:tr>
      <w:tr w:rsidR="0043538E" w14:paraId="259C6328" w14:textId="77777777" w:rsidTr="00334EC0">
        <w:tc>
          <w:tcPr>
            <w:tcW w:w="955" w:type="dxa"/>
          </w:tcPr>
          <w:p w14:paraId="106BAA48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0D703B3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Jika log₃ 81 = k,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nilai</w:t>
            </w:r>
            <w:proofErr w:type="spellEnd"/>
            <w:r w:rsidRPr="00B07E2C">
              <w:t xml:space="preserve"> k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30C0CD43" w14:textId="77777777" w:rsidTr="00334EC0">
        <w:tc>
          <w:tcPr>
            <w:tcW w:w="955" w:type="dxa"/>
          </w:tcPr>
          <w:p w14:paraId="7B94B584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13048DC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4</w:t>
            </w:r>
          </w:p>
        </w:tc>
      </w:tr>
      <w:tr w:rsidR="0043538E" w14:paraId="1177D983" w14:textId="77777777" w:rsidTr="00334EC0">
        <w:tc>
          <w:tcPr>
            <w:tcW w:w="955" w:type="dxa"/>
          </w:tcPr>
          <w:p w14:paraId="6F8F4A5F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6724FFD7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</w:t>
            </w:r>
          </w:p>
        </w:tc>
      </w:tr>
      <w:tr w:rsidR="0043538E" w14:paraId="77CFB746" w14:textId="77777777" w:rsidTr="00334EC0">
        <w:tc>
          <w:tcPr>
            <w:tcW w:w="955" w:type="dxa"/>
          </w:tcPr>
          <w:p w14:paraId="3DE03A7A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5E30238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</w:t>
            </w:r>
          </w:p>
        </w:tc>
      </w:tr>
      <w:tr w:rsidR="0043538E" w14:paraId="1CD37F34" w14:textId="77777777" w:rsidTr="00334EC0">
        <w:tc>
          <w:tcPr>
            <w:tcW w:w="955" w:type="dxa"/>
          </w:tcPr>
          <w:p w14:paraId="76B6F256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637BBB76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5</w:t>
            </w:r>
          </w:p>
        </w:tc>
      </w:tr>
      <w:tr w:rsidR="0043538E" w14:paraId="0BD24E7E" w14:textId="77777777" w:rsidTr="00334EC0">
        <w:tc>
          <w:tcPr>
            <w:tcW w:w="955" w:type="dxa"/>
          </w:tcPr>
          <w:p w14:paraId="78C39F7D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03CA880F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6</w:t>
            </w:r>
          </w:p>
        </w:tc>
      </w:tr>
      <w:tr w:rsidR="0043538E" w14:paraId="522D2892" w14:textId="77777777" w:rsidTr="00334EC0">
        <w:tc>
          <w:tcPr>
            <w:tcW w:w="955" w:type="dxa"/>
          </w:tcPr>
          <w:p w14:paraId="1E19DD3D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6149401B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29</w:t>
            </w:r>
          </w:p>
        </w:tc>
      </w:tr>
      <w:tr w:rsidR="0043538E" w14:paraId="06EADFC1" w14:textId="77777777" w:rsidTr="00334EC0">
        <w:tc>
          <w:tcPr>
            <w:tcW w:w="955" w:type="dxa"/>
          </w:tcPr>
          <w:p w14:paraId="297A3DEF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51A6CBF2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 xml:space="preserve">Nilai </w:t>
            </w:r>
            <w:proofErr w:type="spellStart"/>
            <w:r w:rsidRPr="00B07E2C">
              <w:t>dari</w:t>
            </w:r>
            <w:proofErr w:type="spellEnd"/>
            <w:r w:rsidRPr="00B07E2C">
              <w:t xml:space="preserve"> tan 45°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7839DB8D" w14:textId="77777777" w:rsidTr="00334EC0">
        <w:tc>
          <w:tcPr>
            <w:tcW w:w="955" w:type="dxa"/>
          </w:tcPr>
          <w:p w14:paraId="7B96A49C" w14:textId="77777777" w:rsidR="0043538E" w:rsidRDefault="0043538E" w:rsidP="00334EC0">
            <w:r>
              <w:t>A</w:t>
            </w:r>
          </w:p>
        </w:tc>
        <w:tc>
          <w:tcPr>
            <w:tcW w:w="8059" w:type="dxa"/>
          </w:tcPr>
          <w:p w14:paraId="5D35E909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</w:t>
            </w:r>
          </w:p>
        </w:tc>
      </w:tr>
      <w:tr w:rsidR="0043538E" w14:paraId="66EEBD79" w14:textId="77777777" w:rsidTr="00334EC0">
        <w:tc>
          <w:tcPr>
            <w:tcW w:w="955" w:type="dxa"/>
          </w:tcPr>
          <w:p w14:paraId="5EA8B5E5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0956EDD5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0</w:t>
            </w:r>
          </w:p>
        </w:tc>
      </w:tr>
      <w:tr w:rsidR="0043538E" w14:paraId="1D566A16" w14:textId="77777777" w:rsidTr="00334EC0">
        <w:tc>
          <w:tcPr>
            <w:tcW w:w="955" w:type="dxa"/>
          </w:tcPr>
          <w:p w14:paraId="6FE7B487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27059CA0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√3</w:t>
            </w:r>
          </w:p>
        </w:tc>
      </w:tr>
      <w:tr w:rsidR="0043538E" w14:paraId="46603837" w14:textId="77777777" w:rsidTr="00334EC0">
        <w:tc>
          <w:tcPr>
            <w:tcW w:w="955" w:type="dxa"/>
          </w:tcPr>
          <w:p w14:paraId="17309E2B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3F3098BC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1/√3</w:t>
            </w:r>
          </w:p>
        </w:tc>
      </w:tr>
      <w:tr w:rsidR="0043538E" w14:paraId="3CE60A6A" w14:textId="77777777" w:rsidTr="00334EC0">
        <w:tc>
          <w:tcPr>
            <w:tcW w:w="955" w:type="dxa"/>
          </w:tcPr>
          <w:p w14:paraId="7459809A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28A77FFE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−1</w:t>
            </w:r>
          </w:p>
        </w:tc>
      </w:tr>
      <w:tr w:rsidR="0043538E" w14:paraId="7515DDDD" w14:textId="77777777" w:rsidTr="00334EC0">
        <w:tc>
          <w:tcPr>
            <w:tcW w:w="955" w:type="dxa"/>
          </w:tcPr>
          <w:p w14:paraId="602A67DC" w14:textId="77777777" w:rsidR="0043538E" w:rsidRDefault="0043538E" w:rsidP="00334EC0">
            <w:r>
              <w:t>No</w:t>
            </w:r>
          </w:p>
        </w:tc>
        <w:tc>
          <w:tcPr>
            <w:tcW w:w="8059" w:type="dxa"/>
          </w:tcPr>
          <w:p w14:paraId="55DF5D94" w14:textId="77777777" w:rsidR="0043538E" w:rsidRPr="00886123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7E2C">
              <w:t>30</w:t>
            </w:r>
          </w:p>
        </w:tc>
      </w:tr>
      <w:tr w:rsidR="0043538E" w14:paraId="261ABA64" w14:textId="77777777" w:rsidTr="00334EC0">
        <w:tc>
          <w:tcPr>
            <w:tcW w:w="955" w:type="dxa"/>
          </w:tcPr>
          <w:p w14:paraId="62ED6517" w14:textId="77777777" w:rsidR="0043538E" w:rsidRDefault="0043538E" w:rsidP="00334EC0">
            <w:r>
              <w:rPr>
                <w:rFonts w:ascii="Times New Roman" w:hAnsi="Times New Roman" w:cs="Times New Roman"/>
                <w:sz w:val="28"/>
                <w:szCs w:val="28"/>
              </w:rPr>
              <w:t>Soal</w:t>
            </w:r>
          </w:p>
        </w:tc>
        <w:tc>
          <w:tcPr>
            <w:tcW w:w="8059" w:type="dxa"/>
          </w:tcPr>
          <w:p w14:paraId="484BFC4C" w14:textId="77777777" w:rsidR="0043538E" w:rsidRDefault="0043538E" w:rsidP="00334EC0">
            <w:r w:rsidRPr="00B07E2C">
              <w:t xml:space="preserve">Jika f(x) = 2x + 1, </w:t>
            </w:r>
            <w:proofErr w:type="spellStart"/>
            <w:r w:rsidRPr="00B07E2C">
              <w:t>maka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persamaan</w:t>
            </w:r>
            <w:proofErr w:type="spellEnd"/>
            <w:r w:rsidRPr="00B07E2C">
              <w:t xml:space="preserve"> garis yang </w:t>
            </w:r>
            <w:proofErr w:type="spellStart"/>
            <w:r w:rsidRPr="00B07E2C">
              <w:t>sejajar</w:t>
            </w:r>
            <w:proofErr w:type="spellEnd"/>
            <w:r w:rsidRPr="00B07E2C">
              <w:t xml:space="preserve"> f(x) dan </w:t>
            </w:r>
            <w:proofErr w:type="spellStart"/>
            <w:r w:rsidRPr="00B07E2C">
              <w:t>melalui</w:t>
            </w:r>
            <w:proofErr w:type="spellEnd"/>
            <w:r w:rsidRPr="00B07E2C">
              <w:t xml:space="preserve"> </w:t>
            </w:r>
            <w:proofErr w:type="spellStart"/>
            <w:r w:rsidRPr="00B07E2C">
              <w:t>titik</w:t>
            </w:r>
            <w:proofErr w:type="spellEnd"/>
            <w:r w:rsidRPr="00B07E2C">
              <w:t xml:space="preserve"> (0, −1) </w:t>
            </w:r>
            <w:proofErr w:type="spellStart"/>
            <w:r w:rsidRPr="00B07E2C">
              <w:t>adalah</w:t>
            </w:r>
            <w:proofErr w:type="spellEnd"/>
            <w:r w:rsidRPr="00B07E2C">
              <w:t xml:space="preserve"> ....</w:t>
            </w:r>
          </w:p>
        </w:tc>
      </w:tr>
      <w:tr w:rsidR="0043538E" w14:paraId="58F30A17" w14:textId="77777777" w:rsidTr="00334EC0">
        <w:tc>
          <w:tcPr>
            <w:tcW w:w="955" w:type="dxa"/>
          </w:tcPr>
          <w:p w14:paraId="6A6D4C71" w14:textId="77777777" w:rsidR="0043538E" w:rsidRDefault="0043538E" w:rsidP="00334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</w:t>
            </w:r>
          </w:p>
        </w:tc>
        <w:tc>
          <w:tcPr>
            <w:tcW w:w="8059" w:type="dxa"/>
          </w:tcPr>
          <w:p w14:paraId="7E1A7B24" w14:textId="77777777" w:rsidR="0043538E" w:rsidRDefault="0043538E" w:rsidP="00334EC0">
            <w:r w:rsidRPr="00B07E2C">
              <w:t>y = 2x − 1</w:t>
            </w:r>
          </w:p>
        </w:tc>
      </w:tr>
      <w:tr w:rsidR="0043538E" w14:paraId="3FD8AF79" w14:textId="77777777" w:rsidTr="00334EC0">
        <w:tc>
          <w:tcPr>
            <w:tcW w:w="955" w:type="dxa"/>
          </w:tcPr>
          <w:p w14:paraId="7ED6F17D" w14:textId="77777777" w:rsidR="0043538E" w:rsidRDefault="0043538E" w:rsidP="00334EC0">
            <w:r>
              <w:t>B</w:t>
            </w:r>
          </w:p>
        </w:tc>
        <w:tc>
          <w:tcPr>
            <w:tcW w:w="8059" w:type="dxa"/>
          </w:tcPr>
          <w:p w14:paraId="16FB4026" w14:textId="77777777" w:rsidR="0043538E" w:rsidRDefault="0043538E" w:rsidP="00334EC0">
            <w:r w:rsidRPr="00B07E2C">
              <w:t>y = 2x + 1</w:t>
            </w:r>
          </w:p>
        </w:tc>
      </w:tr>
      <w:tr w:rsidR="0043538E" w14:paraId="316B51A9" w14:textId="77777777" w:rsidTr="00334EC0">
        <w:tc>
          <w:tcPr>
            <w:tcW w:w="955" w:type="dxa"/>
          </w:tcPr>
          <w:p w14:paraId="76D07B3D" w14:textId="77777777" w:rsidR="0043538E" w:rsidRDefault="0043538E" w:rsidP="00334EC0">
            <w:r>
              <w:t>C</w:t>
            </w:r>
          </w:p>
        </w:tc>
        <w:tc>
          <w:tcPr>
            <w:tcW w:w="8059" w:type="dxa"/>
          </w:tcPr>
          <w:p w14:paraId="3714BB89" w14:textId="77777777" w:rsidR="0043538E" w:rsidRDefault="0043538E" w:rsidP="00334EC0">
            <w:r w:rsidRPr="00B07E2C">
              <w:t>y = −2x − 1</w:t>
            </w:r>
          </w:p>
        </w:tc>
      </w:tr>
      <w:tr w:rsidR="0043538E" w14:paraId="13001190" w14:textId="77777777" w:rsidTr="00334EC0">
        <w:tc>
          <w:tcPr>
            <w:tcW w:w="955" w:type="dxa"/>
          </w:tcPr>
          <w:p w14:paraId="7D288088" w14:textId="77777777" w:rsidR="0043538E" w:rsidRDefault="0043538E" w:rsidP="00334EC0">
            <w:r>
              <w:t>D</w:t>
            </w:r>
          </w:p>
        </w:tc>
        <w:tc>
          <w:tcPr>
            <w:tcW w:w="8059" w:type="dxa"/>
          </w:tcPr>
          <w:p w14:paraId="15D7CDD5" w14:textId="77777777" w:rsidR="0043538E" w:rsidRDefault="0043538E" w:rsidP="00334EC0">
            <w:r w:rsidRPr="00B07E2C">
              <w:t>y = 2x + 3</w:t>
            </w:r>
          </w:p>
        </w:tc>
      </w:tr>
      <w:tr w:rsidR="0043538E" w14:paraId="204779D9" w14:textId="77777777" w:rsidTr="00334EC0">
        <w:tc>
          <w:tcPr>
            <w:tcW w:w="955" w:type="dxa"/>
          </w:tcPr>
          <w:p w14:paraId="04AE8919" w14:textId="77777777" w:rsidR="0043538E" w:rsidRDefault="0043538E" w:rsidP="00334EC0">
            <w:r>
              <w:t>E</w:t>
            </w:r>
          </w:p>
        </w:tc>
        <w:tc>
          <w:tcPr>
            <w:tcW w:w="8059" w:type="dxa"/>
          </w:tcPr>
          <w:p w14:paraId="36CE3802" w14:textId="77777777" w:rsidR="0043538E" w:rsidRDefault="0043538E" w:rsidP="00334EC0">
            <w:r w:rsidRPr="00B07E2C">
              <w:t>y = −2x + 1</w:t>
            </w:r>
          </w:p>
        </w:tc>
      </w:tr>
      <w:bookmarkEnd w:id="0"/>
    </w:tbl>
    <w:p w14:paraId="649678F1" w14:textId="406237E2" w:rsidR="008D0700" w:rsidRDefault="008D0700"/>
    <w:sectPr w:rsidR="008D07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706C"/>
    <w:multiLevelType w:val="hybridMultilevel"/>
    <w:tmpl w:val="3B463E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3238C"/>
    <w:multiLevelType w:val="hybridMultilevel"/>
    <w:tmpl w:val="AD1EDD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F6BD0"/>
    <w:multiLevelType w:val="hybridMultilevel"/>
    <w:tmpl w:val="BC78D37C"/>
    <w:lvl w:ilvl="0" w:tplc="A09E5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log" w:val="1"/>
  </w:docVars>
  <w:rsids>
    <w:rsidRoot w:val="00243EAF"/>
    <w:rsid w:val="000043D4"/>
    <w:rsid w:val="000107E7"/>
    <w:rsid w:val="00017FA0"/>
    <w:rsid w:val="000218BA"/>
    <w:rsid w:val="00023C74"/>
    <w:rsid w:val="00025EE2"/>
    <w:rsid w:val="00027263"/>
    <w:rsid w:val="00044307"/>
    <w:rsid w:val="000532D7"/>
    <w:rsid w:val="00056628"/>
    <w:rsid w:val="00065338"/>
    <w:rsid w:val="000669F8"/>
    <w:rsid w:val="00095AAA"/>
    <w:rsid w:val="00097252"/>
    <w:rsid w:val="000A4FDD"/>
    <w:rsid w:val="000B5203"/>
    <w:rsid w:val="000C03E6"/>
    <w:rsid w:val="000C2478"/>
    <w:rsid w:val="000C292B"/>
    <w:rsid w:val="000C5BB8"/>
    <w:rsid w:val="000E4110"/>
    <w:rsid w:val="0010590F"/>
    <w:rsid w:val="001070A5"/>
    <w:rsid w:val="00111DDA"/>
    <w:rsid w:val="001267E4"/>
    <w:rsid w:val="00143DC4"/>
    <w:rsid w:val="00156C72"/>
    <w:rsid w:val="00164A23"/>
    <w:rsid w:val="00181F6C"/>
    <w:rsid w:val="00190592"/>
    <w:rsid w:val="00191477"/>
    <w:rsid w:val="001A04A1"/>
    <w:rsid w:val="001A1DDD"/>
    <w:rsid w:val="001A26DE"/>
    <w:rsid w:val="001B5F8F"/>
    <w:rsid w:val="001B607C"/>
    <w:rsid w:val="001D66DD"/>
    <w:rsid w:val="001D7EA3"/>
    <w:rsid w:val="001E4042"/>
    <w:rsid w:val="001F59CA"/>
    <w:rsid w:val="002046CA"/>
    <w:rsid w:val="002169BB"/>
    <w:rsid w:val="00217260"/>
    <w:rsid w:val="00223CAD"/>
    <w:rsid w:val="00234BAE"/>
    <w:rsid w:val="0023566F"/>
    <w:rsid w:val="00235E59"/>
    <w:rsid w:val="00243EAF"/>
    <w:rsid w:val="0026167F"/>
    <w:rsid w:val="00262B5A"/>
    <w:rsid w:val="00271BEA"/>
    <w:rsid w:val="002878CC"/>
    <w:rsid w:val="002A5576"/>
    <w:rsid w:val="002B66F4"/>
    <w:rsid w:val="002B68EE"/>
    <w:rsid w:val="002B6BD6"/>
    <w:rsid w:val="002D415B"/>
    <w:rsid w:val="002E21D6"/>
    <w:rsid w:val="002E5331"/>
    <w:rsid w:val="00301ACD"/>
    <w:rsid w:val="00302DD9"/>
    <w:rsid w:val="003100D8"/>
    <w:rsid w:val="00312086"/>
    <w:rsid w:val="00313612"/>
    <w:rsid w:val="00320B87"/>
    <w:rsid w:val="003234DC"/>
    <w:rsid w:val="00323FDE"/>
    <w:rsid w:val="00326007"/>
    <w:rsid w:val="00326B4E"/>
    <w:rsid w:val="00330557"/>
    <w:rsid w:val="003309A5"/>
    <w:rsid w:val="00331985"/>
    <w:rsid w:val="00347604"/>
    <w:rsid w:val="003500E7"/>
    <w:rsid w:val="00352756"/>
    <w:rsid w:val="003561DB"/>
    <w:rsid w:val="00377F2C"/>
    <w:rsid w:val="00391EF4"/>
    <w:rsid w:val="003A3208"/>
    <w:rsid w:val="003C3388"/>
    <w:rsid w:val="003C70E1"/>
    <w:rsid w:val="003D1985"/>
    <w:rsid w:val="003D30B2"/>
    <w:rsid w:val="003E3E26"/>
    <w:rsid w:val="003F019E"/>
    <w:rsid w:val="003F2741"/>
    <w:rsid w:val="003F3D8A"/>
    <w:rsid w:val="003F788E"/>
    <w:rsid w:val="004000B3"/>
    <w:rsid w:val="00410D71"/>
    <w:rsid w:val="00414849"/>
    <w:rsid w:val="00415751"/>
    <w:rsid w:val="0041714A"/>
    <w:rsid w:val="0043211B"/>
    <w:rsid w:val="00432353"/>
    <w:rsid w:val="0043538E"/>
    <w:rsid w:val="004672C1"/>
    <w:rsid w:val="00467A48"/>
    <w:rsid w:val="004730D5"/>
    <w:rsid w:val="00486215"/>
    <w:rsid w:val="0048743F"/>
    <w:rsid w:val="00497B30"/>
    <w:rsid w:val="004A5A17"/>
    <w:rsid w:val="004B0C20"/>
    <w:rsid w:val="004B7C31"/>
    <w:rsid w:val="004C213A"/>
    <w:rsid w:val="004C5085"/>
    <w:rsid w:val="004C5889"/>
    <w:rsid w:val="004D5CE4"/>
    <w:rsid w:val="004D5FA7"/>
    <w:rsid w:val="004E1691"/>
    <w:rsid w:val="004E2DE6"/>
    <w:rsid w:val="004F1BF9"/>
    <w:rsid w:val="004F2DF0"/>
    <w:rsid w:val="005007E3"/>
    <w:rsid w:val="005128BD"/>
    <w:rsid w:val="005140BE"/>
    <w:rsid w:val="00516997"/>
    <w:rsid w:val="00525A20"/>
    <w:rsid w:val="005331E4"/>
    <w:rsid w:val="005368A8"/>
    <w:rsid w:val="00552F2F"/>
    <w:rsid w:val="005545F9"/>
    <w:rsid w:val="00574285"/>
    <w:rsid w:val="005A3E30"/>
    <w:rsid w:val="005A79B7"/>
    <w:rsid w:val="005B10FD"/>
    <w:rsid w:val="005B26CF"/>
    <w:rsid w:val="005B3E71"/>
    <w:rsid w:val="005B77FA"/>
    <w:rsid w:val="005C754C"/>
    <w:rsid w:val="005D3903"/>
    <w:rsid w:val="005D45A0"/>
    <w:rsid w:val="005E11FA"/>
    <w:rsid w:val="005E209D"/>
    <w:rsid w:val="006056BF"/>
    <w:rsid w:val="006060A6"/>
    <w:rsid w:val="00606491"/>
    <w:rsid w:val="00614327"/>
    <w:rsid w:val="00617101"/>
    <w:rsid w:val="00623085"/>
    <w:rsid w:val="00624EE2"/>
    <w:rsid w:val="00625217"/>
    <w:rsid w:val="00633106"/>
    <w:rsid w:val="00636534"/>
    <w:rsid w:val="006377F2"/>
    <w:rsid w:val="00661420"/>
    <w:rsid w:val="00673786"/>
    <w:rsid w:val="00680183"/>
    <w:rsid w:val="00683D27"/>
    <w:rsid w:val="006911E9"/>
    <w:rsid w:val="006A0DF1"/>
    <w:rsid w:val="006C27F9"/>
    <w:rsid w:val="006C3665"/>
    <w:rsid w:val="006C630C"/>
    <w:rsid w:val="006C7A7D"/>
    <w:rsid w:val="006D2270"/>
    <w:rsid w:val="006E7854"/>
    <w:rsid w:val="006F7C12"/>
    <w:rsid w:val="007022F4"/>
    <w:rsid w:val="0070656A"/>
    <w:rsid w:val="00711021"/>
    <w:rsid w:val="007129CA"/>
    <w:rsid w:val="00714A3C"/>
    <w:rsid w:val="0071581D"/>
    <w:rsid w:val="0072421D"/>
    <w:rsid w:val="007247AB"/>
    <w:rsid w:val="00734B52"/>
    <w:rsid w:val="00736C49"/>
    <w:rsid w:val="0073738D"/>
    <w:rsid w:val="0074177C"/>
    <w:rsid w:val="007501ED"/>
    <w:rsid w:val="007506DC"/>
    <w:rsid w:val="00753287"/>
    <w:rsid w:val="00757DA1"/>
    <w:rsid w:val="00761AF3"/>
    <w:rsid w:val="00770CEC"/>
    <w:rsid w:val="00777DA2"/>
    <w:rsid w:val="007A1EBB"/>
    <w:rsid w:val="007C2E25"/>
    <w:rsid w:val="007D1FD1"/>
    <w:rsid w:val="007D4B41"/>
    <w:rsid w:val="008124EE"/>
    <w:rsid w:val="008148E9"/>
    <w:rsid w:val="00816973"/>
    <w:rsid w:val="00864771"/>
    <w:rsid w:val="00867867"/>
    <w:rsid w:val="008745B4"/>
    <w:rsid w:val="00886123"/>
    <w:rsid w:val="00892C13"/>
    <w:rsid w:val="008C6B6C"/>
    <w:rsid w:val="008D0700"/>
    <w:rsid w:val="008E2CE6"/>
    <w:rsid w:val="008F1B83"/>
    <w:rsid w:val="00900943"/>
    <w:rsid w:val="0091431C"/>
    <w:rsid w:val="00924A4A"/>
    <w:rsid w:val="00925701"/>
    <w:rsid w:val="00932971"/>
    <w:rsid w:val="0094380D"/>
    <w:rsid w:val="00944E66"/>
    <w:rsid w:val="0094621E"/>
    <w:rsid w:val="00950711"/>
    <w:rsid w:val="00953EFC"/>
    <w:rsid w:val="0097008A"/>
    <w:rsid w:val="00970545"/>
    <w:rsid w:val="00972041"/>
    <w:rsid w:val="00972D1E"/>
    <w:rsid w:val="00980A8B"/>
    <w:rsid w:val="00981877"/>
    <w:rsid w:val="00983C74"/>
    <w:rsid w:val="009A19B8"/>
    <w:rsid w:val="009A2212"/>
    <w:rsid w:val="009B7657"/>
    <w:rsid w:val="009C0BBA"/>
    <w:rsid w:val="009D4D35"/>
    <w:rsid w:val="009D777A"/>
    <w:rsid w:val="009E1115"/>
    <w:rsid w:val="009F127C"/>
    <w:rsid w:val="009F2C32"/>
    <w:rsid w:val="00A01BB8"/>
    <w:rsid w:val="00A10886"/>
    <w:rsid w:val="00A12567"/>
    <w:rsid w:val="00A130D2"/>
    <w:rsid w:val="00A24048"/>
    <w:rsid w:val="00A26018"/>
    <w:rsid w:val="00A26AAA"/>
    <w:rsid w:val="00A30C88"/>
    <w:rsid w:val="00A34298"/>
    <w:rsid w:val="00A37DB1"/>
    <w:rsid w:val="00A406D5"/>
    <w:rsid w:val="00A4126B"/>
    <w:rsid w:val="00A47F6B"/>
    <w:rsid w:val="00A523C5"/>
    <w:rsid w:val="00A56A00"/>
    <w:rsid w:val="00A56CF3"/>
    <w:rsid w:val="00A56D95"/>
    <w:rsid w:val="00A669E2"/>
    <w:rsid w:val="00A82B97"/>
    <w:rsid w:val="00A86BD5"/>
    <w:rsid w:val="00A86CB5"/>
    <w:rsid w:val="00A939B0"/>
    <w:rsid w:val="00AB0354"/>
    <w:rsid w:val="00AB3144"/>
    <w:rsid w:val="00AB5A8D"/>
    <w:rsid w:val="00AB700E"/>
    <w:rsid w:val="00AC3F91"/>
    <w:rsid w:val="00AC6935"/>
    <w:rsid w:val="00AD2E06"/>
    <w:rsid w:val="00AE4B79"/>
    <w:rsid w:val="00AE6A0E"/>
    <w:rsid w:val="00AF2453"/>
    <w:rsid w:val="00AF51BA"/>
    <w:rsid w:val="00AF668A"/>
    <w:rsid w:val="00B04666"/>
    <w:rsid w:val="00B11676"/>
    <w:rsid w:val="00B30CF7"/>
    <w:rsid w:val="00B3538E"/>
    <w:rsid w:val="00B53D82"/>
    <w:rsid w:val="00B70EF6"/>
    <w:rsid w:val="00B80D63"/>
    <w:rsid w:val="00B905B2"/>
    <w:rsid w:val="00B9068A"/>
    <w:rsid w:val="00BA0EF2"/>
    <w:rsid w:val="00BA34B1"/>
    <w:rsid w:val="00BC11BF"/>
    <w:rsid w:val="00BC4126"/>
    <w:rsid w:val="00BD62F9"/>
    <w:rsid w:val="00BD66AD"/>
    <w:rsid w:val="00BE2CEE"/>
    <w:rsid w:val="00BE68BF"/>
    <w:rsid w:val="00BE7ECB"/>
    <w:rsid w:val="00BF51FB"/>
    <w:rsid w:val="00C11935"/>
    <w:rsid w:val="00C17EBB"/>
    <w:rsid w:val="00C17F1B"/>
    <w:rsid w:val="00C23988"/>
    <w:rsid w:val="00C33384"/>
    <w:rsid w:val="00C40837"/>
    <w:rsid w:val="00C4384A"/>
    <w:rsid w:val="00C43B28"/>
    <w:rsid w:val="00C51437"/>
    <w:rsid w:val="00C542FF"/>
    <w:rsid w:val="00C54AE6"/>
    <w:rsid w:val="00C56237"/>
    <w:rsid w:val="00CA2D4B"/>
    <w:rsid w:val="00CA4478"/>
    <w:rsid w:val="00CB34D7"/>
    <w:rsid w:val="00CC3FA6"/>
    <w:rsid w:val="00CD293F"/>
    <w:rsid w:val="00CE3C48"/>
    <w:rsid w:val="00CE7C94"/>
    <w:rsid w:val="00CF1916"/>
    <w:rsid w:val="00D019AC"/>
    <w:rsid w:val="00D111BC"/>
    <w:rsid w:val="00D22772"/>
    <w:rsid w:val="00D30D11"/>
    <w:rsid w:val="00D43526"/>
    <w:rsid w:val="00D44033"/>
    <w:rsid w:val="00D6033F"/>
    <w:rsid w:val="00D64C1F"/>
    <w:rsid w:val="00D64E86"/>
    <w:rsid w:val="00D85037"/>
    <w:rsid w:val="00DA3C67"/>
    <w:rsid w:val="00DB1444"/>
    <w:rsid w:val="00DC1E55"/>
    <w:rsid w:val="00DC2030"/>
    <w:rsid w:val="00DC2FB8"/>
    <w:rsid w:val="00DC64C7"/>
    <w:rsid w:val="00DD2B2F"/>
    <w:rsid w:val="00DD79F8"/>
    <w:rsid w:val="00DE0799"/>
    <w:rsid w:val="00E12D9B"/>
    <w:rsid w:val="00E1710E"/>
    <w:rsid w:val="00E26AA1"/>
    <w:rsid w:val="00E31673"/>
    <w:rsid w:val="00E678D4"/>
    <w:rsid w:val="00E71425"/>
    <w:rsid w:val="00E72079"/>
    <w:rsid w:val="00E80DD7"/>
    <w:rsid w:val="00E82EE8"/>
    <w:rsid w:val="00E954DD"/>
    <w:rsid w:val="00EC034F"/>
    <w:rsid w:val="00EC2696"/>
    <w:rsid w:val="00EE00FA"/>
    <w:rsid w:val="00EE5799"/>
    <w:rsid w:val="00EF51BC"/>
    <w:rsid w:val="00F008F9"/>
    <w:rsid w:val="00F2387C"/>
    <w:rsid w:val="00F36DBB"/>
    <w:rsid w:val="00F41F63"/>
    <w:rsid w:val="00F45886"/>
    <w:rsid w:val="00F54C81"/>
    <w:rsid w:val="00F629AE"/>
    <w:rsid w:val="00F74F32"/>
    <w:rsid w:val="00F932EF"/>
    <w:rsid w:val="00F93BF4"/>
    <w:rsid w:val="00FA28C3"/>
    <w:rsid w:val="00FA5FCF"/>
    <w:rsid w:val="00FA7A4A"/>
    <w:rsid w:val="00FB2705"/>
    <w:rsid w:val="00FB4AF5"/>
    <w:rsid w:val="00FC466D"/>
    <w:rsid w:val="00FD424A"/>
    <w:rsid w:val="00FE57F8"/>
    <w:rsid w:val="00FE664C"/>
    <w:rsid w:val="00FF216F"/>
    <w:rsid w:val="00FF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1452"/>
  <w15:docId w15:val="{6248B3B2-94A7-4FCE-BA94-D4DB1C88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uiPriority="19" w:qFormat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table" w:styleId="TableGrid">
    <w:name w:val="Table Grid"/>
    <w:basedOn w:val="TableNormal"/>
    <w:uiPriority w:val="39"/>
    <w:rsid w:val="00243E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031AF-252E-4EA0-86FE-FA373CA70E48}"/>
      </w:docPartPr>
      <w:docPartBody>
        <w:p w:rsidR="00030DAD" w:rsidRDefault="00CE5473">
          <w:r w:rsidRPr="00514F02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DAD"/>
    <w:rsid w:val="0002282F"/>
    <w:rsid w:val="00030DAD"/>
    <w:rsid w:val="000A1C69"/>
    <w:rsid w:val="000B5026"/>
    <w:rsid w:val="000C0D8A"/>
    <w:rsid w:val="00163383"/>
    <w:rsid w:val="00264135"/>
    <w:rsid w:val="00275114"/>
    <w:rsid w:val="003153A4"/>
    <w:rsid w:val="0042548F"/>
    <w:rsid w:val="00426EBE"/>
    <w:rsid w:val="0045353E"/>
    <w:rsid w:val="00501C66"/>
    <w:rsid w:val="00511D45"/>
    <w:rsid w:val="00534F3A"/>
    <w:rsid w:val="005E08AC"/>
    <w:rsid w:val="00675ADB"/>
    <w:rsid w:val="00781378"/>
    <w:rsid w:val="00785F58"/>
    <w:rsid w:val="00791789"/>
    <w:rsid w:val="007B57C1"/>
    <w:rsid w:val="008A7384"/>
    <w:rsid w:val="008B1234"/>
    <w:rsid w:val="0097010D"/>
    <w:rsid w:val="009906BD"/>
    <w:rsid w:val="0099423C"/>
    <w:rsid w:val="00A113BD"/>
    <w:rsid w:val="00A52704"/>
    <w:rsid w:val="00AE5FBF"/>
    <w:rsid w:val="00B14546"/>
    <w:rsid w:val="00B7584F"/>
    <w:rsid w:val="00C73353"/>
    <w:rsid w:val="00C96429"/>
    <w:rsid w:val="00CE5473"/>
    <w:rsid w:val="00D218B3"/>
    <w:rsid w:val="00DE05EE"/>
    <w:rsid w:val="00DF13A9"/>
    <w:rsid w:val="00DF3C91"/>
    <w:rsid w:val="00E152D9"/>
    <w:rsid w:val="00E45ADD"/>
    <w:rsid w:val="00E87D28"/>
    <w:rsid w:val="00F8191C"/>
    <w:rsid w:val="00F823B1"/>
    <w:rsid w:val="00FD0467"/>
    <w:rsid w:val="00FE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473"/>
    <w:rPr>
      <w:color w:val="808080"/>
    </w:rPr>
  </w:style>
  <w:style w:type="paragraph" w:customStyle="1" w:styleId="04F9713ABC3E4618BF70DEE92DE4E519">
    <w:name w:val="04F9713ABC3E4618BF70DEE92DE4E519"/>
    <w:rsid w:val="00CE5473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logPostInfo xmlns="http://www.microsoft.com/Office/Word/BlogTool">
  <PostTitle>Format_Soal</PostTitle>
  <PostDate>2025-11-30T15:19:26Z</PostDate>
  <PostID>339</PostID>
  <Category1/>
  <Category2/>
  <Category3/>
  <Category4/>
  <Category5/>
  <Category6/>
  <Category7/>
  <Category8/>
  <Category9/>
  <Category10/>
  <Account>78c05b47-5378-4cf7-8396-d554cb1a34eb</Account>
  <Enclosure/>
  <ProviderInfo>
    <PostURL/>
    <API/>
    <Categories/>
    <Trackbacks/>
    <Enclosures/>
    <BlogName/>
    <ImagePostAddress/>
  </ProviderInfo>
  <DefaultAccountEnsured/>
  <AccountBBId/>
  <PublishedAccount>78c05b47-5378-4cf7-8396-d554cb1a34eb</PublishedAccount>
</BlogPostInfo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Comments xmlns="4873beb7-5857-4685-be1f-d57550cc96cc" xsi:nil="true"/>
    <ApprovalStatus xmlns="4873beb7-5857-4685-be1f-d57550cc96cc">InProgress</ApprovalStatus>
    <MarketSpecific xmlns="4873beb7-5857-4685-be1f-d57550cc96cc">false</MarketSpecific>
    <ThumbnailAssetId xmlns="4873beb7-5857-4685-be1f-d57550cc96cc" xsi:nil="true"/>
    <PrimaryImageGen xmlns="4873beb7-5857-4685-be1f-d57550cc96cc">false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AssetId xmlns="4873beb7-5857-4685-be1f-d57550cc96cc">TP102843594</AssetId>
    <SourceTitle xmlns="4873beb7-5857-4685-be1f-d57550cc96cc" xsi:nil="true"/>
    <OpenTemplate xmlns="4873beb7-5857-4685-be1f-d57550cc96cc">true</OpenTemplate>
    <UALocComments xmlns="4873beb7-5857-4685-be1f-d57550cc96cc" xsi:nil="true"/>
    <TrustLevel xmlns="4873beb7-5857-4685-be1f-d57550cc96cc">1 Microsoft Managed Content</TrustLevel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1552660</Value>
      <Value>1552661</Value>
      <Value>1552770</Value>
    </PublishStatusLookup>
    <LocLastLocAttemptVersionLookup xmlns="4873beb7-5857-4685-be1f-d57550cc96cc">831172</LocLastLocAttemptVersionLookup>
    <CampaignTagsTaxHTField0 xmlns="4873beb7-5857-4685-be1f-d57550cc96cc">
      <Terms xmlns="http://schemas.microsoft.com/office/infopath/2007/PartnerControls"/>
    </CampaignTagsTaxHTField0>
    <IsSearchable xmlns="4873beb7-5857-4685-be1f-d57550cc96cc">true</IsSearchable>
    <MachineTranslated xmlns="4873beb7-5857-4685-be1f-d57550cc96cc">false</MachineTranslated>
    <Providers xmlns="4873beb7-5857-4685-be1f-d57550cc96cc" xsi:nil="true"/>
    <TemplateTemplateType xmlns="4873beb7-5857-4685-be1f-d57550cc96cc">Word Document Template</TemplateTemplateType>
    <Markets xmlns="4873beb7-5857-4685-be1f-d57550cc96cc"/>
    <APDescription xmlns="4873beb7-5857-4685-be1f-d57550cc96cc" xsi:nil="true"/>
    <ClipArtFilename xmlns="4873beb7-5857-4685-be1f-d57550cc96cc" xsi:nil="true"/>
    <APAuthor xmlns="4873beb7-5857-4685-be1f-d57550cc96cc">
      <UserInfo>
        <DisplayName>REDMOND\ncrowell</DisplayName>
        <AccountId>81</AccountId>
        <AccountType/>
      </UserInfo>
    </APAuthor>
    <LocManualTestRequired xmlns="4873beb7-5857-4685-be1f-d57550cc96cc">false</LocManualTestRequired>
    <EditorialStatus xmlns="4873beb7-5857-4685-be1f-d57550cc96cc">Complete</EditorialStatus>
    <PublishTargets xmlns="4873beb7-5857-4685-be1f-d57550cc96cc">OfficeOnlineVNext</PublishTargets>
    <ScenarioTagsTaxHTField0 xmlns="4873beb7-5857-4685-be1f-d57550cc96cc">
      <Terms xmlns="http://schemas.microsoft.com/office/infopath/2007/PartnerControls"/>
    </ScenarioTagsTaxHTField0>
    <OriginalRelease xmlns="4873beb7-5857-4685-be1f-d57550cc96cc">15</OriginalRelease>
    <AssetStart xmlns="4873beb7-5857-4685-be1f-d57550cc96cc">2012-03-28T21:40:00+00:00</AssetStart>
    <Provider xmlns="4873beb7-5857-4685-be1f-d57550cc96cc" xsi:nil="true"/>
    <AcquiredFrom xmlns="4873beb7-5857-4685-be1f-d57550cc96cc">Internal MS</AcquiredFrom>
    <FriendlyTitle xmlns="4873beb7-5857-4685-be1f-d57550cc96cc" xsi:nil="true"/>
    <LocalizationTagsTaxHTField0 xmlns="4873beb7-5857-4685-be1f-d57550cc96cc">
      <Terms xmlns="http://schemas.microsoft.com/office/infopath/2007/PartnerControls"/>
    </LocalizationTagsTaxHTField0>
    <UALocRecommendation xmlns="4873beb7-5857-4685-be1f-d57550cc96cc">Localize</UALocRecommendation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AssetExpire xmlns="4873beb7-5857-4685-be1f-d57550cc96cc">2029-01-01T08:00:00+00:00</AssetExpire>
    <DSATActionTaken xmlns="4873beb7-5857-4685-be1f-d57550cc96cc" xsi:nil="true"/>
    <EditorialTags xmlns="4873beb7-5857-4685-be1f-d57550cc96cc" xsi:nil="true"/>
    <SubmitterId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Milestone xmlns="4873beb7-5857-4685-be1f-d57550cc96cc" xsi:nil="true"/>
    <RecommendationsModifier xmlns="4873beb7-5857-4685-be1f-d57550cc96cc">1000</RecommendationsModifier>
    <IntlLangReviewDate xmlns="4873beb7-5857-4685-be1f-d57550cc96cc" xsi:nil="true"/>
    <TPFriendlyName xmlns="4873beb7-5857-4685-be1f-d57550cc96cc" xsi:nil="true"/>
    <IntlLangReview xmlns="4873beb7-5857-4685-be1f-d57550cc96cc">false</IntlLangReview>
    <PolicheckWords xmlns="4873beb7-5857-4685-be1f-d57550cc96cc" xsi:nil="true"/>
    <OriginAsset xmlns="4873beb7-5857-4685-be1f-d57550cc96cc" xsi:nil="true"/>
    <TPNamespace xmlns="4873beb7-5857-4685-be1f-d57550cc96cc" xsi:nil="true"/>
    <TPCommandLine xmlns="4873beb7-5857-4685-be1f-d57550cc96cc" xsi:nil="true"/>
    <IntlLangReviewer xmlns="4873beb7-5857-4685-be1f-d57550cc96cc" xsi:nil="true"/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TPComponent xmlns="4873beb7-5857-4685-be1f-d57550cc96cc" xsi:nil="true"/>
    <TPExecutable xmlns="4873beb7-5857-4685-be1f-d57550cc96cc" xsi:nil="true"/>
    <TPLaunchHelpLink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OutputCachingOn xmlns="4873beb7-5857-4685-be1f-d57550cc96cc">false</OutputCachingOn>
    <ContentItem xmlns="4873beb7-5857-4685-be1f-d57550cc96cc" xsi:nil="true"/>
    <HandoffToMSDN xmlns="4873beb7-5857-4685-be1f-d57550cc96cc" xsi:nil="true"/>
    <LastModifiedDateTi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PLaunchHelpLinkType xmlns="4873beb7-5857-4685-be1f-d57550cc96cc">Template</TPLaunchHelpLink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UACurrentWords xmlns="4873beb7-5857-4685-be1f-d57550cc96cc" xsi:nil="true"/>
    <TPClientViewer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CrawlForDependencies xmlns="4873beb7-5857-4685-be1f-d57550cc96cc">false</CrawlForDependencies>
    <LastHandOff xmlns="4873beb7-5857-4685-be1f-d57550cc96cc" xsi:nil="true"/>
    <LocMarketGroupTiers2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460F43D6-C4EC-4FB3-A195-6B4FD975A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8E83B5-D8EF-4295-95D5-499630675B9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14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 Wasis</dc:creator>
  <cp:keywords/>
  <dc:description/>
  <cp:lastModifiedBy>XFDE</cp:lastModifiedBy>
  <cp:revision>2</cp:revision>
  <dcterms:created xsi:type="dcterms:W3CDTF">2025-11-30T15:33:00Z</dcterms:created>
  <dcterms:modified xsi:type="dcterms:W3CDTF">2025-11-30T15:33:00Z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ampaign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LocalizationTags">
    <vt:lpwstr/>
  </property>
  <property fmtid="{D5CDD505-2E9C-101B-9397-08002B2CF9AE}" pid="6" name="FeatureTags">
    <vt:lpwstr/>
  </property>
  <property fmtid="{D5CDD505-2E9C-101B-9397-08002B2CF9AE}" pid="7" name="ScenarioTags">
    <vt:lpwstr/>
  </property>
</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BenarSalah_1" visible="true" label="Benar / Salah" imageMso="CancelRequest" onAction="BenarSalah"/>
        <mso:button idQ="doc:Checklist_1" visible="true" label="Checklist" imageMso="TagMarkComplete" onAction="Checklist"/>
        <mso:button idQ="doc:Penjodohan_1" visible="true" label="Penjodohan" imageMso="CreateMailRule" onAction="Penjodohan"/>
        <mso:button idQ="doc:PilihanGandaBerkolom_1" visible="true" label="Pilihan Ganda Berkolom" imageMso="OutlineSubtotals" onAction="PilihanGandaBerkolom"/>
        <mso:button idQ="doc:isian_1" visible="true" label="Isian" imageMso="CreateReportBlankReport" onAction="isian"/>
        <mso:button idQ="doc:isiansingkat_1" visible="true" label="Isian Singkat" imageMso="RmsSendBizcardDesign" onAction="isiansingkat"/>
        <mso:button idQ="doc:setujutidak_1" visible="true" label="Setuju / Tidak" imageMso="SetPertWeights" onAction="setujutidak"/>
        <mso:button idQ="doc:Survey_1" visible="true" label="Survey" imageMso="TableSelect" onAction="Survey"/>
        <mso:button idQ="doc:dragdrop_1" visible="true" label="Drag and Drop" imageMso="PositionAbsoluteMarks" onAction="dragdrop"/>
        <mso:button idQ="doc:ljk_1" visible="true" label="LJK" imageMso="SlidesPerPage9Slides" onAction="ljk"/>
        <mso:button idQ="doc:embed_1" visible="true" label="Include Content Luar" imageMso="HyperlinksVerify" onAction="embed"/>
        <mso:button idQ="doc:upload_1" visible="true" label="Upload" imageMso="InsertDrawingCanvas" onAction="upload"/>
      </mso:documentControls>
    </mso:qat>
  </mso:ribbon>
</mso:customUI>
</file>